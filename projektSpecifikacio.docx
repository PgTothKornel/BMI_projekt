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kern w:val="28"/>
        </w:rPr>
        <w:id w:val="-240795504"/>
        <w:docPartObj>
          <w:docPartGallery w:val="Cover Pages"/>
          <w:docPartUnique/>
        </w:docPartObj>
      </w:sdtPr>
      <w:sdtEndPr>
        <w:rPr>
          <w:kern w:val="0"/>
          <w:sz w:val="56"/>
        </w:rPr>
      </w:sdtEndPr>
      <w:sdtContent>
        <w:p w14:paraId="22A3BF3E" w14:textId="0FBDA466" w:rsidR="00AC0C58" w:rsidRDefault="00156727">
          <w:pPr>
            <w:rPr>
              <w:kern w:val="28"/>
            </w:rPr>
          </w:pPr>
          <w:r>
            <w:rPr>
              <w:noProof/>
              <w:sz w:val="56"/>
            </w:rPr>
            <w:drawing>
              <wp:anchor distT="0" distB="0" distL="114300" distR="114300" simplePos="0" relativeHeight="251675648" behindDoc="1" locked="0" layoutInCell="1" allowOverlap="1" wp14:anchorId="36C765F0" wp14:editId="270F9003">
                <wp:simplePos x="0" y="0"/>
                <wp:positionH relativeFrom="column">
                  <wp:posOffset>-217967</wp:posOffset>
                </wp:positionH>
                <wp:positionV relativeFrom="paragraph">
                  <wp:posOffset>-217967</wp:posOffset>
                </wp:positionV>
                <wp:extent cx="6783572" cy="6400800"/>
                <wp:effectExtent l="0" t="0" r="0" b="0"/>
                <wp:wrapNone/>
                <wp:docPr id="18" name="Kép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Kép 18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6655" cy="6403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  <w:p w14:paraId="7EEC6FAE" w14:textId="042EBAB7" w:rsidR="00AC0C58" w:rsidRDefault="001479BF">
          <w:pPr>
            <w:spacing w:line="276" w:lineRule="auto"/>
            <w:rPr>
              <w:rFonts w:asciiTheme="majorHAnsi" w:eastAsiaTheme="majorEastAsia" w:hAnsiTheme="majorHAnsi" w:cstheme="majorBidi"/>
              <w:caps/>
              <w:color w:val="000000" w:themeColor="text1"/>
              <w:spacing w:val="-20"/>
              <w:kern w:val="28"/>
              <w:sz w:val="56"/>
              <w:szCs w:val="5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601A478A" wp14:editId="3E64AFFA">
                    <wp:simplePos x="0" y="0"/>
                    <wp:positionH relativeFrom="margin">
                      <wp:align>left</wp:align>
                    </wp:positionH>
                    <mc:AlternateContent>
                      <mc:Choice Requires="wp14">
                        <wp:positionV relativeFrom="margin">
                          <wp14:pctPosVOffset>80000</wp14:pctPosVOffset>
                        </wp:positionV>
                      </mc:Choice>
                      <mc:Fallback>
                        <wp:positionV relativeFrom="page">
                          <wp:posOffset>7635240</wp:posOffset>
                        </wp:positionV>
                      </mc:Fallback>
                    </mc:AlternateContent>
                    <wp:extent cx="6272530" cy="566420"/>
                    <wp:effectExtent l="0" t="0" r="0" b="0"/>
                    <wp:wrapNone/>
                    <wp:docPr id="1" name="Szövegdoboz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272530" cy="566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75F630" w14:textId="49E85E6F" w:rsidR="00AC0C58" w:rsidRPr="00755561" w:rsidRDefault="0046087B">
                                <w:pPr>
                                  <w:pStyle w:val="Alcm"/>
                                </w:pPr>
                                <w:r w:rsidRPr="0046087B">
                                  <w:t>PROJEKT SPECIFIKÁCIÓ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98000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01A478A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1" o:spid="_x0000_s1026" type="#_x0000_t202" style="position:absolute;margin-left:0;margin-top:0;width:493.9pt;height:44.6pt;z-index:251674624;visibility:visible;mso-wrap-style:square;mso-width-percent:980;mso-height-percent:0;mso-top-percent:800;mso-wrap-distance-left:9pt;mso-wrap-distance-top:0;mso-wrap-distance-right:9pt;mso-wrap-distance-bottom:0;mso-position-horizontal:left;mso-position-horizontal-relative:margin;mso-position-vertical-relative:margin;mso-width-percent:980;mso-height-percent:0;mso-top-percent:80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" filled="f" stroked="f">
                    <v:textbox>
                      <w:txbxContent>
                        <w:p w14:paraId="7375F630" w14:textId="49E85E6F" w:rsidR="00AC0C58" w:rsidRPr="00755561" w:rsidRDefault="0046087B">
                          <w:pPr>
                            <w:pStyle w:val="Alcm"/>
                          </w:pPr>
                          <w:r w:rsidRPr="0046087B">
                            <w:t>PROJEKT SPECIFIKÁCIÓ</w:t>
                          </w: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544DBA9C" wp14:editId="44FCDBCC">
                    <wp:simplePos x="0" y="0"/>
                    <wp:positionH relativeFrom="margin">
                      <wp:align>left</wp:align>
                    </wp:positionH>
                    <mc:AlternateContent>
                      <mc:Choice Requires="wp14">
                        <wp:positionV relativeFrom="margin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6766560</wp:posOffset>
                        </wp:positionV>
                      </mc:Fallback>
                    </mc:AlternateContent>
                    <wp:extent cx="6016625" cy="886460"/>
                    <wp:effectExtent l="0" t="0" r="0" b="0"/>
                    <wp:wrapNone/>
                    <wp:docPr id="3" name="Szövegdoboz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16625" cy="886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EDA3EB" w14:textId="1C67D1B4" w:rsidR="00AC0C58" w:rsidRPr="00755561" w:rsidRDefault="00000000">
                                <w:pPr>
                                  <w:pStyle w:val="Cm"/>
                                  <w:rPr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szCs w:val="56"/>
                                    </w:rPr>
                                    <w:alias w:val="Cím"/>
                                    <w:id w:val="324249323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Content>
                                    <w:r w:rsidR="00355BF5" w:rsidRPr="00755561">
                                      <w:rPr>
                                        <w:szCs w:val="56"/>
                                      </w:rPr>
                                      <w:t>BMI-Projekt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91440" tIns="45720" rIns="91440" bIns="45720" anchor="b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94000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44DBA9C" id="Szövegdoboz 26" o:spid="_x0000_s1027" type="#_x0000_t202" style="position:absolute;margin-left:0;margin-top:0;width:473.75pt;height:69.8pt;z-index:251669504;visibility:visible;mso-wrap-style:square;mso-width-percent:940;mso-height-percent:0;mso-top-percent:700;mso-wrap-distance-left:9pt;mso-wrap-distance-top:0;mso-wrap-distance-right:9pt;mso-wrap-distance-bottom:0;mso-position-horizontal:left;mso-position-horizontal-relative:margin;mso-position-vertical-relative:margin;mso-width-percent:940;mso-height-percent:0;mso-top-percent:70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" filled="f" stroked="f">
                    <v:textbox>
                      <w:txbxContent>
                        <w:p w14:paraId="2DEDA3EB" w14:textId="1C67D1B4" w:rsidR="00AC0C58" w:rsidRPr="00755561" w:rsidRDefault="00000000">
                          <w:pPr>
                            <w:pStyle w:val="Cm"/>
                            <w:rPr>
                              <w:szCs w:val="56"/>
                            </w:rPr>
                          </w:pPr>
                          <w:sdt>
                            <w:sdtPr>
                              <w:rPr>
                                <w:szCs w:val="56"/>
                              </w:rPr>
                              <w:alias w:val="Cím"/>
                              <w:id w:val="324249323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355BF5" w:rsidRPr="00755561">
                                <w:rPr>
                                  <w:szCs w:val="56"/>
                                </w:rPr>
                                <w:t>BMI-Projekt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2576" behindDoc="0" locked="0" layoutInCell="1" allowOverlap="1" wp14:anchorId="3388F4E1" wp14:editId="2CC7980A">
                    <wp:simplePos x="0" y="0"/>
                    <mc:AlternateContent>
                      <mc:Choice Requires="wp14">
                        <wp:positionH relativeFrom="margin">
                          <wp14:pctPosHOffset>101500</wp14:pctPosHOffset>
                        </wp:positionH>
                      </mc:Choice>
                      <mc:Fallback>
                        <wp:positionH relativeFrom="page">
                          <wp:posOffset>7182485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6766560</wp:posOffset>
                        </wp:positionV>
                      </mc:Fallback>
                    </mc:AlternateContent>
                    <wp:extent cx="128270" cy="2823210"/>
                    <wp:effectExtent l="0" t="0" r="0" b="0"/>
                    <wp:wrapNone/>
                    <wp:docPr id="4" name="Téglalap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28270" cy="282321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2000</wp14:pctWidth>
                    </wp14:sizeRelH>
                    <wp14:sizeRelV relativeFrom="margin">
                      <wp14:pctHeight>32500</wp14:pctHeight>
                    </wp14:sizeRelV>
                  </wp:anchor>
                </w:drawing>
              </mc:Choice>
              <mc:Fallback>
                <w:pict>
                  <v:rect w14:anchorId="60BCBF37" id="Téglalap 9" o:spid="_x0000_s1026" style="position:absolute;margin-left:0;margin-top:0;width:10.1pt;height:222.3pt;z-index:251672576;visibility:visible;mso-wrap-style:square;mso-width-percent:20;mso-height-percent:325;mso-left-percent:1015;mso-top-percent:700;mso-wrap-distance-left:9pt;mso-wrap-distance-top:0;mso-wrap-distance-right:9pt;mso-wrap-distance-bottom:0;mso-position-horizontal-relative:margin;mso-position-vertical-relative:margin;mso-width-percent:20;mso-height-percent:325;mso-left-percent:1015;mso-top-percent:7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" fillcolor="#d1282e [3215]" stroked="f">
                    <w10:wrap anchorx="margin" anchory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03AC7B87" wp14:editId="0B0B99ED">
                    <wp:simplePos x="0" y="0"/>
                    <mc:AlternateContent>
                      <mc:Choice Requires="wp14">
                        <wp:positionH relativeFrom="margin">
                          <wp14:pctPosHOffset>101500</wp14:pctPosHOffset>
                        </wp:positionH>
                      </mc:Choice>
                      <mc:Fallback>
                        <wp:positionH relativeFrom="page">
                          <wp:posOffset>7182485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margin">
                          <wp14:pctPosVOffset>-2500</wp14:pctPosVOffset>
                        </wp:positionV>
                      </mc:Choice>
                      <mc:Fallback>
                        <wp:positionV relativeFrom="page">
                          <wp:posOffset>468630</wp:posOffset>
                        </wp:positionV>
                      </mc:Fallback>
                    </mc:AlternateContent>
                    <wp:extent cx="128270" cy="6297930"/>
                    <wp:effectExtent l="0" t="0" r="0" b="0"/>
                    <wp:wrapNone/>
                    <wp:docPr id="5" name="Téglalap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28270" cy="629793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2000</wp14:pctWidth>
                    </wp14:sizeRelH>
                    <wp14:sizeRelV relativeFrom="margin">
                      <wp14:pctHeight>72500</wp14:pctHeight>
                    </wp14:sizeRelV>
                  </wp:anchor>
                </w:drawing>
              </mc:Choice>
              <mc:Fallback>
                <w:pict>
                  <v:rect w14:anchorId="11F34A41" id="Téglalap 8" o:spid="_x0000_s1026" style="position:absolute;margin-left:0;margin-top:0;width:10.1pt;height:495.9pt;z-index:251671552;visibility:visible;mso-wrap-style:square;mso-width-percent:20;mso-height-percent:725;mso-left-percent:1015;mso-top-percent:-25;mso-wrap-distance-left:9pt;mso-wrap-distance-top:0;mso-wrap-distance-right:9pt;mso-wrap-distance-bottom:0;mso-position-horizontal-relative:margin;mso-position-vertical-relative:margin;mso-width-percent:20;mso-height-percent:725;mso-left-percent:1015;mso-top-percent:-25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" fillcolor="black [3213]" stroked="f">
                    <w10:wrap anchorx="margin" anchory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571CCF32" wp14:editId="0745908D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6839585" cy="9121140"/>
                    <wp:effectExtent l="0" t="0" r="9525" b="0"/>
                    <wp:wrapNone/>
                    <wp:docPr id="6" name="Téglalap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839585" cy="91211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107000</wp14:pctWidth>
                    </wp14:sizeRelH>
                    <wp14:sizeRelV relativeFrom="margin">
                      <wp14:pctHeight>105000</wp14:pctHeight>
                    </wp14:sizeRelV>
                  </wp:anchor>
                </w:drawing>
              </mc:Choice>
              <mc:Fallback>
                <w:pict>
                  <v:rect w14:anchorId="216399CB" id="Téglalap 4" o:spid="_x0000_s1026" style="position:absolute;margin-left:0;margin-top:0;width:538.55pt;height:718.2pt;z-index:251670528;visibility:visible;mso-wrap-style:square;mso-width-percent:1070;mso-height-percent:1050;mso-wrap-distance-left:9pt;mso-wrap-distance-top:0;mso-wrap-distance-right:9pt;mso-wrap-distance-bottom:0;mso-position-horizontal:center;mso-position-horizontal-relative:margin;mso-position-vertical:center;mso-position-vertical-relative:margin;mso-width-percent:1070;mso-height-percent:10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" filled="f" strokecolor="black [3213]">
                    <w10:wrap anchorx="margin" anchory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12C72D78" wp14:editId="7E280991">
                    <wp:simplePos x="0" y="0"/>
                    <wp:positionH relativeFrom="margin">
                      <wp:align>left</wp:align>
                    </wp:positionH>
                    <mc:AlternateContent>
                      <mc:Choice Requires="wp14">
                        <wp:positionV relativeFrom="margin">
                          <wp14:pctPosVOffset>87000</wp14:pctPosVOffset>
                        </wp:positionV>
                      </mc:Choice>
                      <mc:Fallback>
                        <wp:positionV relativeFrom="page">
                          <wp:posOffset>8242935</wp:posOffset>
                        </wp:positionV>
                      </mc:Fallback>
                    </mc:AlternateContent>
                    <wp:extent cx="6016625" cy="804545"/>
                    <wp:effectExtent l="0" t="0" r="0" b="0"/>
                    <wp:wrapNone/>
                    <wp:docPr id="16" name="Szövegdoboz 2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016625" cy="804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88F0CF" w14:textId="77777777" w:rsidR="007D3CB1" w:rsidRPr="00755561" w:rsidRDefault="00000000" w:rsidP="00755561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8"/>
                                    </w:rPr>
                                    <w:alias w:val="Alcím"/>
                                    <w:id w:val="1122268177"/>
  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  <w:text/>
                                  </w:sdtPr>
                                  <w:sdtContent>
                                    <w:r w:rsidR="007D3CB1" w:rsidRPr="00755561">
                                      <w:rPr>
                                        <w:sz w:val="28"/>
                                        <w:szCs w:val="28"/>
                                      </w:rPr>
                                      <w:t>Készítette: Tóth Kornél, Utasi Zalán Zoltán</w:t>
                                    </w:r>
                                  </w:sdtContent>
                                </w:sdt>
                              </w:p>
                              <w:p w14:paraId="37F51FB8" w14:textId="497D6B44" w:rsidR="00AC0C58" w:rsidRPr="00755561" w:rsidRDefault="00AC0C58" w:rsidP="00755561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94000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2C72D78" id="Szövegdoboz 24" o:spid="_x0000_s1028" type="#_x0000_t202" style="position:absolute;margin-left:0;margin-top:0;width:473.75pt;height:63.35pt;z-index:251668480;visibility:visible;mso-wrap-style:square;mso-width-percent:940;mso-height-percent:0;mso-top-percent:870;mso-wrap-distance-left:9pt;mso-wrap-distance-top:0;mso-wrap-distance-right:9pt;mso-wrap-distance-bottom:0;mso-position-horizontal:left;mso-position-horizontal-relative:margin;mso-position-vertical-relative:margin;mso-width-percent:940;mso-height-percent:0;mso-top-percent:87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" filled="f" stroked="f">
                    <v:textbox>
                      <w:txbxContent>
                        <w:p w14:paraId="6B88F0CF" w14:textId="77777777" w:rsidR="007D3CB1" w:rsidRPr="00755561" w:rsidRDefault="00000000" w:rsidP="00755561">
                          <w:pPr>
                            <w:rPr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8"/>
                              </w:rPr>
                              <w:alias w:val="Alcím"/>
                              <w:id w:val="1122268177"/>
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<w:text/>
                            </w:sdtPr>
                            <w:sdtContent>
                              <w:r w:rsidR="007D3CB1" w:rsidRPr="00755561">
                                <w:rPr>
                                  <w:sz w:val="28"/>
                                  <w:szCs w:val="28"/>
                                </w:rPr>
                                <w:t>Készítette: Tóth Kornél, Utasi Zalán Zoltán</w:t>
                              </w:r>
                            </w:sdtContent>
                          </w:sdt>
                        </w:p>
                        <w:p w14:paraId="37F51FB8" w14:textId="497D6B44" w:rsidR="00AC0C58" w:rsidRPr="00755561" w:rsidRDefault="00AC0C58" w:rsidP="00755561">
                          <w:pPr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sz w:val="56"/>
            </w:rPr>
            <w:br w:type="page"/>
          </w:r>
        </w:p>
      </w:sdtContent>
    </w:sdt>
    <w:p w14:paraId="4DF2C898" w14:textId="4EA7C5B9" w:rsidR="00AC0C58" w:rsidRDefault="00AC0C58">
      <w:pPr>
        <w:pStyle w:val="Alcm"/>
      </w:pPr>
    </w:p>
    <w:sdt>
      <w:sdtPr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  <w:id w:val="-291527181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E3236E6" w14:textId="7A570461" w:rsidR="00AE75F4" w:rsidRDefault="00AE75F4">
          <w:pPr>
            <w:pStyle w:val="Tartalomjegyzkcmsora"/>
          </w:pPr>
          <w:r>
            <w:t>Tartalom</w:t>
          </w:r>
        </w:p>
        <w:p w14:paraId="64AD067B" w14:textId="226E5029" w:rsidR="00271EEB" w:rsidRDefault="00AE75F4">
          <w:pPr>
            <w:pStyle w:val="TJ1"/>
            <w:tabs>
              <w:tab w:val="right" w:leader="dot" w:pos="1007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81985" w:history="1">
            <w:r w:rsidR="00271EEB" w:rsidRPr="007F3DB3">
              <w:rPr>
                <w:rStyle w:val="Hiperhivatkozs"/>
                <w:noProof/>
              </w:rPr>
              <w:t>1. Projekt leírása</w:t>
            </w:r>
            <w:r w:rsidR="00271EEB">
              <w:rPr>
                <w:noProof/>
                <w:webHidden/>
              </w:rPr>
              <w:tab/>
            </w:r>
            <w:r w:rsidR="00271EEB">
              <w:rPr>
                <w:noProof/>
                <w:webHidden/>
              </w:rPr>
              <w:fldChar w:fldCharType="begin"/>
            </w:r>
            <w:r w:rsidR="00271EEB">
              <w:rPr>
                <w:noProof/>
                <w:webHidden/>
              </w:rPr>
              <w:instrText xml:space="preserve"> PAGEREF _Toc215981985 \h </w:instrText>
            </w:r>
            <w:r w:rsidR="00271EEB">
              <w:rPr>
                <w:noProof/>
                <w:webHidden/>
              </w:rPr>
            </w:r>
            <w:r w:rsidR="00271EEB">
              <w:rPr>
                <w:noProof/>
                <w:webHidden/>
              </w:rPr>
              <w:fldChar w:fldCharType="separate"/>
            </w:r>
            <w:r w:rsidR="002E523F">
              <w:rPr>
                <w:noProof/>
                <w:webHidden/>
              </w:rPr>
              <w:t>2</w:t>
            </w:r>
            <w:r w:rsidR="00271EEB">
              <w:rPr>
                <w:noProof/>
                <w:webHidden/>
              </w:rPr>
              <w:fldChar w:fldCharType="end"/>
            </w:r>
          </w:hyperlink>
        </w:p>
        <w:p w14:paraId="5CDE9624" w14:textId="17BC594E" w:rsidR="00271EEB" w:rsidRDefault="00271EEB">
          <w:pPr>
            <w:pStyle w:val="TJ3"/>
            <w:tabs>
              <w:tab w:val="right" w:leader="dot" w:pos="10070"/>
            </w:tabs>
            <w:rPr>
              <w:noProof/>
            </w:rPr>
          </w:pPr>
          <w:hyperlink w:anchor="_Toc215981986" w:history="1">
            <w:r w:rsidRPr="007F3DB3">
              <w:rPr>
                <w:rStyle w:val="Hiperhivatkozs"/>
                <w:noProof/>
              </w:rPr>
              <w:t>1.1 A projekt címe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_Toc215981986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523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2CDC6" w14:textId="2D502732" w:rsidR="00271EEB" w:rsidRDefault="00271EEB">
          <w:pPr>
            <w:pStyle w:val="TJ3"/>
            <w:tabs>
              <w:tab w:val="right" w:leader="dot" w:pos="10070"/>
            </w:tabs>
            <w:rPr>
              <w:noProof/>
            </w:rPr>
          </w:pPr>
          <w:hyperlink w:anchor="_Toc215981987" w:history="1">
            <w:r w:rsidRPr="007F3DB3">
              <w:rPr>
                <w:rStyle w:val="Hiperhivatkozs"/>
                <w:noProof/>
              </w:rPr>
              <w:t>1.2 A projekt rövid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_Toc215981987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523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D17F2" w14:textId="4EC4DFD9" w:rsidR="00271EEB" w:rsidRDefault="00271EEB">
          <w:pPr>
            <w:pStyle w:val="TJ1"/>
            <w:tabs>
              <w:tab w:val="right" w:leader="dot" w:pos="1007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981988" w:history="1">
            <w:r w:rsidRPr="007F3DB3">
              <w:rPr>
                <w:rStyle w:val="Hiperhivatkozs"/>
                <w:noProof/>
              </w:rPr>
              <w:t>2. Szoftver 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_Toc215981988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523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C71C9" w14:textId="4886D843" w:rsidR="00271EEB" w:rsidRDefault="00271EEB">
          <w:pPr>
            <w:pStyle w:val="TJ3"/>
            <w:tabs>
              <w:tab w:val="right" w:leader="dot" w:pos="10070"/>
            </w:tabs>
            <w:rPr>
              <w:noProof/>
            </w:rPr>
          </w:pPr>
          <w:hyperlink w:anchor="_Toc215981989" w:history="1">
            <w:r w:rsidRPr="007F3DB3">
              <w:rPr>
                <w:rStyle w:val="Hiperhivatkozs"/>
                <w:noProof/>
              </w:rPr>
              <w:t>2.1 A program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_Toc215981989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523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601D1" w14:textId="7D1BBED5" w:rsidR="00271EEB" w:rsidRDefault="00271EEB">
          <w:pPr>
            <w:pStyle w:val="TJ3"/>
            <w:tabs>
              <w:tab w:val="right" w:leader="dot" w:pos="10070"/>
            </w:tabs>
            <w:rPr>
              <w:noProof/>
            </w:rPr>
          </w:pPr>
          <w:hyperlink w:anchor="_Toc215981990" w:history="1">
            <w:r w:rsidRPr="007F3DB3">
              <w:rPr>
                <w:rStyle w:val="Hiperhivatkozs"/>
                <w:noProof/>
              </w:rPr>
              <w:t>2.2 Célok és hatókör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_Toc215981990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523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06194" w14:textId="1B3CCBB5" w:rsidR="00271EEB" w:rsidRDefault="00271EEB">
          <w:pPr>
            <w:pStyle w:val="TJ1"/>
            <w:tabs>
              <w:tab w:val="right" w:leader="dot" w:pos="1007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981991" w:history="1">
            <w:r w:rsidRPr="007F3DB3">
              <w:rPr>
                <w:rStyle w:val="Hiperhivatkozs"/>
                <w:noProof/>
              </w:rPr>
              <w:t>3.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_Toc215981991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52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C3C83" w14:textId="200B9E79" w:rsidR="00271EEB" w:rsidRDefault="00271EEB">
          <w:pPr>
            <w:pStyle w:val="TJ3"/>
            <w:tabs>
              <w:tab w:val="right" w:leader="dot" w:pos="10070"/>
            </w:tabs>
            <w:rPr>
              <w:noProof/>
            </w:rPr>
          </w:pPr>
          <w:hyperlink w:anchor="_Toc215981992" w:history="1">
            <w:r w:rsidRPr="007F3DB3">
              <w:rPr>
                <w:rStyle w:val="Hiperhivatkozs"/>
                <w:noProof/>
              </w:rPr>
              <w:t>3.1 A program dokumentációja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_Toc215981992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52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A4DF3" w14:textId="293DB148" w:rsidR="00271EEB" w:rsidRDefault="00271EEB">
          <w:pPr>
            <w:pStyle w:val="TJ3"/>
            <w:tabs>
              <w:tab w:val="right" w:leader="dot" w:pos="10070"/>
            </w:tabs>
            <w:rPr>
              <w:noProof/>
            </w:rPr>
          </w:pPr>
          <w:hyperlink w:anchor="_Toc215981993" w:history="1">
            <w:r w:rsidRPr="007F3DB3">
              <w:rPr>
                <w:rStyle w:val="Hiperhivatkozs"/>
                <w:noProof/>
              </w:rPr>
              <w:t>3.2 Az adatbázis dokumentációja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_Toc215981993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E523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115E9" w14:textId="21AD2D62" w:rsidR="00AE75F4" w:rsidRDefault="00AE75F4">
          <w:r>
            <w:rPr>
              <w:b/>
              <w:bCs/>
            </w:rPr>
            <w:fldChar w:fldCharType="end"/>
          </w:r>
        </w:p>
      </w:sdtContent>
    </w:sdt>
    <w:p w14:paraId="7D2A7011" w14:textId="2E7BFF8B" w:rsidR="00AE75F4" w:rsidRDefault="00AE75F4" w:rsidP="00AE75F4"/>
    <w:p w14:paraId="15993325" w14:textId="141BD1EF" w:rsidR="00271EEB" w:rsidRPr="00271EEB" w:rsidRDefault="00AE75F4" w:rsidP="00271EEB">
      <w:pPr>
        <w:spacing w:line="276" w:lineRule="auto"/>
      </w:pPr>
      <w:r>
        <w:br w:type="page"/>
      </w:r>
    </w:p>
    <w:p w14:paraId="48B359F9" w14:textId="77777777" w:rsidR="00271EEB" w:rsidRPr="00271EEB" w:rsidRDefault="00271EEB" w:rsidP="00271EEB">
      <w:pPr>
        <w:pStyle w:val="Cmsor1"/>
        <w:spacing w:before="960"/>
        <w:rPr>
          <w:sz w:val="2"/>
          <w:szCs w:val="2"/>
        </w:rPr>
      </w:pPr>
    </w:p>
    <w:p w14:paraId="00D6FBA8" w14:textId="501ECD35" w:rsidR="00271EEB" w:rsidRPr="00271EEB" w:rsidRDefault="00271EEB" w:rsidP="00271EEB">
      <w:pPr>
        <w:pStyle w:val="Cmsor1"/>
        <w:spacing w:before="960"/>
        <w:rPr>
          <w:sz w:val="56"/>
          <w:szCs w:val="24"/>
        </w:rPr>
      </w:pPr>
      <w:bookmarkStart w:id="0" w:name="_Toc215981985"/>
      <w:r w:rsidRPr="00271EEB">
        <w:rPr>
          <w:sz w:val="56"/>
          <w:szCs w:val="24"/>
        </w:rPr>
        <w:t>1. Projekt leírása</w:t>
      </w:r>
      <w:bookmarkEnd w:id="0"/>
    </w:p>
    <w:p w14:paraId="52810B29" w14:textId="77777777" w:rsidR="00271EEB" w:rsidRPr="00271EEB" w:rsidRDefault="00271EEB" w:rsidP="00271EEB">
      <w:pPr>
        <w:pStyle w:val="Cmsor3"/>
      </w:pPr>
      <w:bookmarkStart w:id="1" w:name="_Toc215981986"/>
      <w:r w:rsidRPr="00271EEB">
        <w:t>1.1 A projekt címe</w:t>
      </w:r>
      <w:bookmarkEnd w:id="1"/>
    </w:p>
    <w:p w14:paraId="3B960767" w14:textId="406F7F05" w:rsidR="00271EEB" w:rsidRPr="00271EEB" w:rsidRDefault="00271EEB" w:rsidP="00271EEB">
      <w:pPr>
        <w:spacing w:after="0" w:line="276" w:lineRule="auto"/>
      </w:pPr>
      <w:r w:rsidRPr="00271EEB">
        <w:rPr>
          <w:b/>
          <w:bCs/>
        </w:rPr>
        <w:t>Egészségügyi Méréskezelő Rendszer (BMI</w:t>
      </w:r>
      <w:r w:rsidR="00DB11F2">
        <w:rPr>
          <w:b/>
          <w:bCs/>
        </w:rPr>
        <w:t>-PROJEKT</w:t>
      </w:r>
      <w:r w:rsidRPr="00271EEB">
        <w:rPr>
          <w:b/>
          <w:bCs/>
        </w:rPr>
        <w:t>)</w:t>
      </w:r>
    </w:p>
    <w:p w14:paraId="05A6C1C1" w14:textId="77777777" w:rsidR="00271EEB" w:rsidRPr="00271EEB" w:rsidRDefault="00271EEB" w:rsidP="00271EEB">
      <w:pPr>
        <w:pStyle w:val="Cmsor3"/>
      </w:pPr>
      <w:bookmarkStart w:id="2" w:name="_Toc215981987"/>
      <w:r w:rsidRPr="00271EEB">
        <w:t>1.2 A projekt rövid ismertetése</w:t>
      </w:r>
      <w:bookmarkEnd w:id="2"/>
    </w:p>
    <w:p w14:paraId="6963B997" w14:textId="77777777" w:rsidR="00271EEB" w:rsidRPr="00271EEB" w:rsidRDefault="00271EEB" w:rsidP="00271EEB">
      <w:pPr>
        <w:spacing w:line="276" w:lineRule="auto"/>
      </w:pPr>
      <w:r w:rsidRPr="00271EEB">
        <w:t>Ez a rendszer egy iskolai egészségügyi méréskezelő alkalmazás, amely központi felületet biztosít a tanárok vagy adminisztrátorok számára a diákok személyes adatainak, kártyaazonosítóinak és egészségügyi méréseinek nyilvántartására.</w:t>
      </w:r>
      <w:r w:rsidRPr="00271EEB">
        <w:br/>
        <w:t>A rendszer lehetővé teszi:</w:t>
      </w:r>
    </w:p>
    <w:p w14:paraId="31D3C3B4" w14:textId="77777777" w:rsidR="00271EEB" w:rsidRPr="00271EEB" w:rsidRDefault="00271EEB" w:rsidP="00271EEB">
      <w:pPr>
        <w:numPr>
          <w:ilvl w:val="0"/>
          <w:numId w:val="10"/>
        </w:numPr>
        <w:spacing w:line="276" w:lineRule="auto"/>
      </w:pPr>
      <w:r w:rsidRPr="00271EEB">
        <w:t>új diákok rögzítését,</w:t>
      </w:r>
    </w:p>
    <w:p w14:paraId="24078ECF" w14:textId="77777777" w:rsidR="00271EEB" w:rsidRPr="00271EEB" w:rsidRDefault="00271EEB" w:rsidP="00271EEB">
      <w:pPr>
        <w:numPr>
          <w:ilvl w:val="0"/>
          <w:numId w:val="10"/>
        </w:numPr>
        <w:spacing w:line="276" w:lineRule="auto"/>
      </w:pPr>
      <w:r w:rsidRPr="00271EEB">
        <w:t>meglévő adatok módosítását,</w:t>
      </w:r>
    </w:p>
    <w:p w14:paraId="50FE5A70" w14:textId="77777777" w:rsidR="00271EEB" w:rsidRPr="00271EEB" w:rsidRDefault="00271EEB" w:rsidP="00271EEB">
      <w:pPr>
        <w:numPr>
          <w:ilvl w:val="0"/>
          <w:numId w:val="10"/>
        </w:numPr>
        <w:spacing w:line="276" w:lineRule="auto"/>
      </w:pPr>
      <w:r w:rsidRPr="00271EEB">
        <w:t>egészségügyi mérések felvételét (BMI, testzsír%, magasság, súly),</w:t>
      </w:r>
    </w:p>
    <w:p w14:paraId="48E06037" w14:textId="77777777" w:rsidR="00271EEB" w:rsidRPr="00271EEB" w:rsidRDefault="00271EEB" w:rsidP="00271EEB">
      <w:pPr>
        <w:numPr>
          <w:ilvl w:val="0"/>
          <w:numId w:val="10"/>
        </w:numPr>
        <w:spacing w:line="276" w:lineRule="auto"/>
      </w:pPr>
      <w:r w:rsidRPr="00271EEB">
        <w:t>statisztikai áttekintést és listákat,</w:t>
      </w:r>
    </w:p>
    <w:p w14:paraId="62D7FC8A" w14:textId="77777777" w:rsidR="00271EEB" w:rsidRPr="00271EEB" w:rsidRDefault="00271EEB" w:rsidP="00271EEB">
      <w:pPr>
        <w:numPr>
          <w:ilvl w:val="0"/>
          <w:numId w:val="10"/>
        </w:numPr>
        <w:spacing w:line="276" w:lineRule="auto"/>
      </w:pPr>
      <w:r w:rsidRPr="00271EEB">
        <w:t>PDF jelentések generálását.</w:t>
      </w:r>
    </w:p>
    <w:p w14:paraId="065E39DF" w14:textId="238F78A1" w:rsidR="00271EEB" w:rsidRPr="00271EEB" w:rsidRDefault="00271EEB" w:rsidP="00271EEB">
      <w:pPr>
        <w:spacing w:line="276" w:lineRule="auto"/>
      </w:pPr>
      <w:r w:rsidRPr="00271EEB">
        <w:t>A rendszer UI felépítése egyszerű adminisztrációt tesz lehetővé, gyors keresési lehetőséggel és átlátható adatrácsos megjelenítéssel.</w:t>
      </w:r>
      <w:r w:rsidRPr="00271EEB">
        <w:br/>
        <w:t>Az adatbázis biztosítja a konzisztens működést, a felület pedig rugalmas szűrőkkel és kimutatásokkal támogatja a felhasználót.</w:t>
      </w:r>
    </w:p>
    <w:p w14:paraId="67DEDF79" w14:textId="77777777" w:rsidR="00271EEB" w:rsidRPr="00271EEB" w:rsidRDefault="00271EEB" w:rsidP="00271EEB">
      <w:pPr>
        <w:pStyle w:val="Cmsor1"/>
        <w:rPr>
          <w:sz w:val="56"/>
          <w:szCs w:val="24"/>
        </w:rPr>
      </w:pPr>
      <w:bookmarkStart w:id="3" w:name="_Toc215981988"/>
      <w:r w:rsidRPr="00271EEB">
        <w:rPr>
          <w:sz w:val="56"/>
          <w:szCs w:val="24"/>
        </w:rPr>
        <w:t>2. Szoftver specifikáció</w:t>
      </w:r>
      <w:bookmarkEnd w:id="3"/>
    </w:p>
    <w:p w14:paraId="6C301F63" w14:textId="77777777" w:rsidR="00271EEB" w:rsidRPr="00271EEB" w:rsidRDefault="00271EEB" w:rsidP="00271EEB">
      <w:pPr>
        <w:pStyle w:val="Cmsor3"/>
      </w:pPr>
      <w:bookmarkStart w:id="4" w:name="_Toc215981989"/>
      <w:r w:rsidRPr="00271EEB">
        <w:t>2.1 A program leírása</w:t>
      </w:r>
      <w:bookmarkEnd w:id="4"/>
    </w:p>
    <w:p w14:paraId="0D311187" w14:textId="77777777" w:rsidR="00271EEB" w:rsidRPr="00271EEB" w:rsidRDefault="00271EEB" w:rsidP="00271EEB">
      <w:pPr>
        <w:spacing w:line="276" w:lineRule="auto"/>
      </w:pPr>
      <w:r w:rsidRPr="00271EEB">
        <w:t>Ez a dokumentum a „BMI Projekt” nevű egészségügyi méréskezelő rendszer teljes szoftver specifikációját tartalmazza. A rendszer fő célja a diákokra vonatkozó személyes és egészségügyi adatok rögzítése, módosítása, listázása és elemzése.</w:t>
      </w:r>
      <w:r w:rsidRPr="00271EEB">
        <w:br/>
        <w:t>A program a következő modulokból áll:</w:t>
      </w:r>
    </w:p>
    <w:p w14:paraId="2E7A258F" w14:textId="77777777" w:rsidR="00271EEB" w:rsidRPr="00271EEB" w:rsidRDefault="00271EEB" w:rsidP="00271EEB">
      <w:pPr>
        <w:numPr>
          <w:ilvl w:val="0"/>
          <w:numId w:val="11"/>
        </w:numPr>
        <w:spacing w:line="276" w:lineRule="auto"/>
      </w:pPr>
      <w:r w:rsidRPr="00271EEB">
        <w:rPr>
          <w:b/>
          <w:bCs/>
        </w:rPr>
        <w:t>Adatbevitel modul</w:t>
      </w:r>
      <w:r w:rsidRPr="00271EEB">
        <w:t xml:space="preserve"> (új személy / módosítás / új mérés)</w:t>
      </w:r>
    </w:p>
    <w:p w14:paraId="1EFFBDA9" w14:textId="77777777" w:rsidR="00271EEB" w:rsidRPr="00271EEB" w:rsidRDefault="00271EEB" w:rsidP="00271EEB">
      <w:pPr>
        <w:numPr>
          <w:ilvl w:val="0"/>
          <w:numId w:val="11"/>
        </w:numPr>
        <w:spacing w:line="276" w:lineRule="auto"/>
      </w:pPr>
      <w:r w:rsidRPr="00271EEB">
        <w:rPr>
          <w:b/>
          <w:bCs/>
        </w:rPr>
        <w:t>Adatkiírás modul</w:t>
      </w:r>
      <w:r w:rsidRPr="00271EEB">
        <w:t xml:space="preserve"> (személyek, mérések és kártyák megtekintése)</w:t>
      </w:r>
    </w:p>
    <w:p w14:paraId="541BC6A6" w14:textId="77777777" w:rsidR="00271EEB" w:rsidRPr="00271EEB" w:rsidRDefault="00271EEB" w:rsidP="00271EEB">
      <w:pPr>
        <w:numPr>
          <w:ilvl w:val="0"/>
          <w:numId w:val="11"/>
        </w:numPr>
        <w:spacing w:line="276" w:lineRule="auto"/>
      </w:pPr>
      <w:r w:rsidRPr="00271EEB">
        <w:rPr>
          <w:b/>
          <w:bCs/>
        </w:rPr>
        <w:t>PDF dokumentum generálása</w:t>
      </w:r>
    </w:p>
    <w:p w14:paraId="48A0A85E" w14:textId="77777777" w:rsidR="00271EEB" w:rsidRPr="00271EEB" w:rsidRDefault="00271EEB" w:rsidP="00271EEB">
      <w:pPr>
        <w:numPr>
          <w:ilvl w:val="0"/>
          <w:numId w:val="11"/>
        </w:numPr>
        <w:spacing w:line="276" w:lineRule="auto"/>
      </w:pPr>
      <w:r w:rsidRPr="00271EEB">
        <w:rPr>
          <w:b/>
          <w:bCs/>
        </w:rPr>
        <w:t>Főmenü</w:t>
      </w:r>
      <w:r w:rsidRPr="00271EEB">
        <w:t xml:space="preserve"> (modulváltás)</w:t>
      </w:r>
    </w:p>
    <w:p w14:paraId="42174400" w14:textId="77777777" w:rsidR="00271EEB" w:rsidRDefault="00271EEB" w:rsidP="00271EEB">
      <w:pPr>
        <w:spacing w:line="276" w:lineRule="auto"/>
        <w:rPr>
          <w:b/>
          <w:bCs/>
        </w:rPr>
      </w:pPr>
    </w:p>
    <w:p w14:paraId="769FA34C" w14:textId="77777777" w:rsidR="00271EEB" w:rsidRDefault="00271EEB" w:rsidP="00271EEB">
      <w:pPr>
        <w:spacing w:line="276" w:lineRule="auto"/>
        <w:rPr>
          <w:b/>
          <w:bCs/>
        </w:rPr>
      </w:pPr>
    </w:p>
    <w:p w14:paraId="774C6F3A" w14:textId="1BD933A9" w:rsidR="00271EEB" w:rsidRDefault="00271EEB" w:rsidP="00271EEB">
      <w:pPr>
        <w:pStyle w:val="Cmsor3"/>
        <w:spacing w:after="200"/>
      </w:pPr>
      <w:bookmarkStart w:id="5" w:name="_Toc215981990"/>
      <w:r w:rsidRPr="00271EEB">
        <w:t>2.2 Célok és hatókör</w:t>
      </w:r>
      <w:bookmarkEnd w:id="5"/>
    </w:p>
    <w:p w14:paraId="6F8A2098" w14:textId="66E19635" w:rsidR="00271EEB" w:rsidRPr="00271EEB" w:rsidRDefault="00271EEB" w:rsidP="00271EEB">
      <w:pPr>
        <w:spacing w:line="276" w:lineRule="auto"/>
      </w:pPr>
      <w:r w:rsidRPr="00271EEB">
        <w:rPr>
          <w:b/>
          <w:bCs/>
        </w:rPr>
        <w:t>Cél:</w:t>
      </w:r>
    </w:p>
    <w:p w14:paraId="21115CEF" w14:textId="77777777" w:rsidR="00271EEB" w:rsidRPr="00271EEB" w:rsidRDefault="00271EEB" w:rsidP="00271EEB">
      <w:pPr>
        <w:numPr>
          <w:ilvl w:val="0"/>
          <w:numId w:val="12"/>
        </w:numPr>
        <w:spacing w:line="276" w:lineRule="auto"/>
      </w:pPr>
      <w:r w:rsidRPr="00271EEB">
        <w:t>Központi felület biztosítása a diákok egészségügyi adatainak, kártyáinak és méréseinek átlátható és biztonságos kezelésére.</w:t>
      </w:r>
    </w:p>
    <w:p w14:paraId="3226FE17" w14:textId="77777777" w:rsidR="00271EEB" w:rsidRPr="00271EEB" w:rsidRDefault="00271EEB" w:rsidP="00271EEB">
      <w:pPr>
        <w:numPr>
          <w:ilvl w:val="0"/>
          <w:numId w:val="12"/>
        </w:numPr>
        <w:spacing w:line="276" w:lineRule="auto"/>
      </w:pPr>
      <w:r w:rsidRPr="00271EEB">
        <w:t>Gyors keresési és szűrési lehetőségek biztosítása.</w:t>
      </w:r>
    </w:p>
    <w:p w14:paraId="1CEE73DA" w14:textId="77777777" w:rsidR="00271EEB" w:rsidRPr="00271EEB" w:rsidRDefault="00271EEB" w:rsidP="00271EEB">
      <w:pPr>
        <w:numPr>
          <w:ilvl w:val="0"/>
          <w:numId w:val="12"/>
        </w:numPr>
        <w:spacing w:line="276" w:lineRule="auto"/>
      </w:pPr>
      <w:r w:rsidRPr="00271EEB">
        <w:t>Egyszerű statisztikai információk megjelenítése (BMI kategóriák, mérések száma stb.).</w:t>
      </w:r>
    </w:p>
    <w:p w14:paraId="02DF2E38" w14:textId="77777777" w:rsidR="00271EEB" w:rsidRPr="00271EEB" w:rsidRDefault="00271EEB" w:rsidP="00271EEB">
      <w:pPr>
        <w:numPr>
          <w:ilvl w:val="0"/>
          <w:numId w:val="12"/>
        </w:numPr>
        <w:spacing w:line="276" w:lineRule="auto"/>
      </w:pPr>
      <w:r w:rsidRPr="00271EEB">
        <w:t>Jelentések generálása PDF formátumban.</w:t>
      </w:r>
    </w:p>
    <w:p w14:paraId="46FCBA6A" w14:textId="77777777" w:rsidR="00271EEB" w:rsidRPr="00271EEB" w:rsidRDefault="00271EEB" w:rsidP="00271EEB">
      <w:pPr>
        <w:spacing w:line="276" w:lineRule="auto"/>
      </w:pPr>
      <w:r w:rsidRPr="00271EEB">
        <w:rPr>
          <w:b/>
          <w:bCs/>
        </w:rPr>
        <w:t>Hatókör:</w:t>
      </w:r>
    </w:p>
    <w:p w14:paraId="68884475" w14:textId="77777777" w:rsidR="00271EEB" w:rsidRPr="00271EEB" w:rsidRDefault="00271EEB" w:rsidP="00271EEB">
      <w:pPr>
        <w:numPr>
          <w:ilvl w:val="0"/>
          <w:numId w:val="13"/>
        </w:numPr>
        <w:spacing w:line="276" w:lineRule="auto"/>
      </w:pPr>
      <w:r w:rsidRPr="00271EEB">
        <w:t>Diákok adatainak rögzítése, módosítása.</w:t>
      </w:r>
    </w:p>
    <w:p w14:paraId="4EB72614" w14:textId="77777777" w:rsidR="00271EEB" w:rsidRPr="00271EEB" w:rsidRDefault="00271EEB" w:rsidP="00271EEB">
      <w:pPr>
        <w:numPr>
          <w:ilvl w:val="0"/>
          <w:numId w:val="13"/>
        </w:numPr>
        <w:spacing w:line="276" w:lineRule="auto"/>
      </w:pPr>
      <w:r w:rsidRPr="00271EEB">
        <w:t>RFID-szerű kártya UID generálása névgenerált Caesar-kóddal.</w:t>
      </w:r>
    </w:p>
    <w:p w14:paraId="633CA47B" w14:textId="77777777" w:rsidR="00271EEB" w:rsidRPr="00271EEB" w:rsidRDefault="00271EEB" w:rsidP="00271EEB">
      <w:pPr>
        <w:numPr>
          <w:ilvl w:val="0"/>
          <w:numId w:val="13"/>
        </w:numPr>
        <w:spacing w:line="276" w:lineRule="auto"/>
      </w:pPr>
      <w:r w:rsidRPr="00271EEB">
        <w:t>Mérések rögzítése a diákokhoz (BMI, testzsír%, magasság, súly).</w:t>
      </w:r>
    </w:p>
    <w:p w14:paraId="287EED02" w14:textId="77777777" w:rsidR="00271EEB" w:rsidRPr="00271EEB" w:rsidRDefault="00271EEB" w:rsidP="00271EEB">
      <w:pPr>
        <w:numPr>
          <w:ilvl w:val="0"/>
          <w:numId w:val="13"/>
        </w:numPr>
        <w:spacing w:line="276" w:lineRule="auto"/>
      </w:pPr>
      <w:r w:rsidRPr="00271EEB">
        <w:t>Személyek listázása és mérésszám, utolsó mérés megjelenítése.</w:t>
      </w:r>
    </w:p>
    <w:p w14:paraId="285735E7" w14:textId="77777777" w:rsidR="00271EEB" w:rsidRPr="00271EEB" w:rsidRDefault="00271EEB" w:rsidP="00271EEB">
      <w:pPr>
        <w:numPr>
          <w:ilvl w:val="0"/>
          <w:numId w:val="13"/>
        </w:numPr>
        <w:spacing w:line="276" w:lineRule="auto"/>
      </w:pPr>
      <w:r w:rsidRPr="00271EEB">
        <w:t>Mérések lista BMI kategorizálással.</w:t>
      </w:r>
    </w:p>
    <w:p w14:paraId="34BBA008" w14:textId="77777777" w:rsidR="00271EEB" w:rsidRPr="00271EEB" w:rsidRDefault="00271EEB" w:rsidP="00271EEB">
      <w:pPr>
        <w:numPr>
          <w:ilvl w:val="0"/>
          <w:numId w:val="13"/>
        </w:numPr>
        <w:spacing w:line="276" w:lineRule="auto"/>
      </w:pPr>
      <w:r w:rsidRPr="00271EEB">
        <w:t>Kártyák listája tulajdonosokkal együtt.</w:t>
      </w:r>
    </w:p>
    <w:p w14:paraId="1CF726D4" w14:textId="77777777" w:rsidR="00271EEB" w:rsidRPr="00271EEB" w:rsidRDefault="00271EEB" w:rsidP="00271EEB">
      <w:pPr>
        <w:numPr>
          <w:ilvl w:val="0"/>
          <w:numId w:val="13"/>
        </w:numPr>
        <w:spacing w:line="276" w:lineRule="auto"/>
      </w:pPr>
      <w:r w:rsidRPr="00271EEB">
        <w:t>PDF-exportálás.</w:t>
      </w:r>
    </w:p>
    <w:p w14:paraId="50995746" w14:textId="77777777" w:rsidR="00271EEB" w:rsidRPr="00271EEB" w:rsidRDefault="00271EEB" w:rsidP="00271EEB">
      <w:pPr>
        <w:numPr>
          <w:ilvl w:val="0"/>
          <w:numId w:val="13"/>
        </w:numPr>
        <w:spacing w:line="276" w:lineRule="auto"/>
      </w:pPr>
      <w:r w:rsidRPr="00271EEB">
        <w:t>Adatbázis automatikus létrehozása induláskor.</w:t>
      </w:r>
    </w:p>
    <w:p w14:paraId="25B6047A" w14:textId="77777777" w:rsidR="00271EEB" w:rsidRPr="00271EEB" w:rsidRDefault="00271EEB" w:rsidP="00271EEB">
      <w:pPr>
        <w:spacing w:line="276" w:lineRule="auto"/>
      </w:pPr>
      <w:r w:rsidRPr="00271EEB">
        <w:rPr>
          <w:b/>
          <w:bCs/>
        </w:rPr>
        <w:t>Nem tartozik a hatókörbe:</w:t>
      </w:r>
    </w:p>
    <w:p w14:paraId="52D69350" w14:textId="77777777" w:rsidR="00271EEB" w:rsidRPr="00271EEB" w:rsidRDefault="00271EEB" w:rsidP="00271EEB">
      <w:pPr>
        <w:numPr>
          <w:ilvl w:val="0"/>
          <w:numId w:val="14"/>
        </w:numPr>
        <w:spacing w:line="276" w:lineRule="auto"/>
      </w:pPr>
      <w:r w:rsidRPr="00271EEB">
        <w:t>Orvosi diagnosztikai célú mérések és összetett elemzések.</w:t>
      </w:r>
    </w:p>
    <w:p w14:paraId="0CDE397C" w14:textId="77777777" w:rsidR="00271EEB" w:rsidRPr="00271EEB" w:rsidRDefault="00271EEB" w:rsidP="00271EEB">
      <w:pPr>
        <w:numPr>
          <w:ilvl w:val="0"/>
          <w:numId w:val="14"/>
        </w:numPr>
        <w:spacing w:line="276" w:lineRule="auto"/>
      </w:pPr>
      <w:r w:rsidRPr="00271EEB">
        <w:t>Külső egészségügyi rendszerekkel való integráció.</w:t>
      </w:r>
    </w:p>
    <w:p w14:paraId="44500038" w14:textId="77777777" w:rsidR="00271EEB" w:rsidRPr="00271EEB" w:rsidRDefault="00271EEB" w:rsidP="00271EEB">
      <w:pPr>
        <w:numPr>
          <w:ilvl w:val="0"/>
          <w:numId w:val="14"/>
        </w:numPr>
        <w:spacing w:line="276" w:lineRule="auto"/>
      </w:pPr>
      <w:proofErr w:type="gramStart"/>
      <w:r w:rsidRPr="00271EEB">
        <w:t>Multi-</w:t>
      </w:r>
      <w:proofErr w:type="spellStart"/>
      <w:r w:rsidRPr="00271EEB">
        <w:t>user</w:t>
      </w:r>
      <w:proofErr w:type="spellEnd"/>
      <w:proofErr w:type="gramEnd"/>
      <w:r w:rsidRPr="00271EEB">
        <w:t xml:space="preserve"> jogosultságkezelés.</w:t>
      </w:r>
    </w:p>
    <w:p w14:paraId="4C254AB2" w14:textId="77777777" w:rsidR="00271EEB" w:rsidRPr="00271EEB" w:rsidRDefault="00271EEB" w:rsidP="00271EEB">
      <w:pPr>
        <w:numPr>
          <w:ilvl w:val="0"/>
          <w:numId w:val="14"/>
        </w:numPr>
        <w:spacing w:line="276" w:lineRule="auto"/>
      </w:pPr>
      <w:r w:rsidRPr="00271EEB">
        <w:t>Felhőalapú szinkronizáció.</w:t>
      </w:r>
    </w:p>
    <w:p w14:paraId="4DAF6D26" w14:textId="119897CF" w:rsidR="00271EEB" w:rsidRPr="00271EEB" w:rsidRDefault="00271EEB" w:rsidP="00271EEB">
      <w:pPr>
        <w:spacing w:line="276" w:lineRule="auto"/>
      </w:pPr>
    </w:p>
    <w:p w14:paraId="0FD2A3C5" w14:textId="77777777" w:rsidR="00271EEB" w:rsidRDefault="00271EEB" w:rsidP="00271EEB">
      <w:pPr>
        <w:spacing w:line="276" w:lineRule="auto"/>
        <w:rPr>
          <w:b/>
          <w:bCs/>
        </w:rPr>
      </w:pPr>
    </w:p>
    <w:p w14:paraId="4C03EB9B" w14:textId="77777777" w:rsidR="00271EEB" w:rsidRDefault="00271EEB" w:rsidP="00271EEB">
      <w:pPr>
        <w:spacing w:line="276" w:lineRule="auto"/>
        <w:rPr>
          <w:b/>
          <w:bCs/>
        </w:rPr>
      </w:pPr>
    </w:p>
    <w:p w14:paraId="38DDFFD1" w14:textId="77777777" w:rsidR="00271EEB" w:rsidRDefault="00271EEB" w:rsidP="00271EEB">
      <w:pPr>
        <w:spacing w:line="276" w:lineRule="auto"/>
        <w:rPr>
          <w:b/>
          <w:bCs/>
        </w:rPr>
      </w:pPr>
    </w:p>
    <w:p w14:paraId="2BE3E0B2" w14:textId="77777777" w:rsidR="00271EEB" w:rsidRDefault="00271EEB" w:rsidP="00271EEB">
      <w:pPr>
        <w:spacing w:line="276" w:lineRule="auto"/>
        <w:rPr>
          <w:b/>
          <w:bCs/>
        </w:rPr>
      </w:pPr>
    </w:p>
    <w:p w14:paraId="5DFB2684" w14:textId="654890B2" w:rsidR="00271EEB" w:rsidRPr="00271EEB" w:rsidRDefault="00271EEB" w:rsidP="00271EEB">
      <w:pPr>
        <w:pStyle w:val="Cmsor1"/>
        <w:rPr>
          <w:sz w:val="56"/>
          <w:szCs w:val="24"/>
        </w:rPr>
      </w:pPr>
      <w:bookmarkStart w:id="6" w:name="_Toc215981991"/>
      <w:r w:rsidRPr="00271EEB">
        <w:rPr>
          <w:sz w:val="56"/>
          <w:szCs w:val="24"/>
        </w:rPr>
        <w:t>3. Dokumentáció</w:t>
      </w:r>
      <w:bookmarkEnd w:id="6"/>
    </w:p>
    <w:p w14:paraId="07017C62" w14:textId="77777777" w:rsidR="00271EEB" w:rsidRPr="00271EEB" w:rsidRDefault="00271EEB" w:rsidP="00271EEB">
      <w:pPr>
        <w:pStyle w:val="Cmsor3"/>
      </w:pPr>
      <w:bookmarkStart w:id="7" w:name="_Toc215981992"/>
      <w:r w:rsidRPr="00271EEB">
        <w:rPr>
          <w:rStyle w:val="Cmsor3Char"/>
          <w:b/>
          <w:bCs/>
          <w:caps/>
        </w:rPr>
        <w:t>3.</w:t>
      </w:r>
      <w:r w:rsidRPr="00271EEB">
        <w:t xml:space="preserve">1 </w:t>
      </w:r>
      <w:r w:rsidRPr="00271EEB">
        <w:rPr>
          <w:rStyle w:val="Cmsor3Char"/>
          <w:b/>
          <w:bCs/>
          <w:caps/>
        </w:rPr>
        <w:t>A program dokumentációja</w:t>
      </w:r>
      <w:bookmarkEnd w:id="7"/>
    </w:p>
    <w:p w14:paraId="5F0D7AB1" w14:textId="77777777" w:rsidR="00271EEB" w:rsidRPr="00271EEB" w:rsidRDefault="00271EEB" w:rsidP="00271EEB">
      <w:pPr>
        <w:spacing w:line="276" w:lineRule="auto"/>
      </w:pPr>
      <w:r w:rsidRPr="00271EEB">
        <w:t>A program három fő vizuális egységből áll:</w:t>
      </w:r>
    </w:p>
    <w:p w14:paraId="2328AFE5" w14:textId="77777777" w:rsidR="00271EEB" w:rsidRPr="00271EEB" w:rsidRDefault="00271EEB" w:rsidP="00271EEB">
      <w:pPr>
        <w:spacing w:line="276" w:lineRule="auto"/>
        <w:rPr>
          <w:b/>
          <w:bCs/>
        </w:rPr>
      </w:pPr>
      <w:r w:rsidRPr="00271EEB">
        <w:rPr>
          <w:b/>
          <w:bCs/>
        </w:rPr>
        <w:t>1. Adatbevitel felület</w:t>
      </w:r>
    </w:p>
    <w:p w14:paraId="6AF0A4A1" w14:textId="77777777" w:rsidR="00271EEB" w:rsidRPr="00271EEB" w:rsidRDefault="00271EEB" w:rsidP="00271EEB">
      <w:pPr>
        <w:numPr>
          <w:ilvl w:val="0"/>
          <w:numId w:val="15"/>
        </w:numPr>
        <w:spacing w:line="276" w:lineRule="auto"/>
      </w:pPr>
      <w:r w:rsidRPr="00271EEB">
        <w:t>Új diák felvétele (OM, név, lakcím, TAJ, nem, születési dátum, osztály, kártyatípus).</w:t>
      </w:r>
    </w:p>
    <w:p w14:paraId="2CE8966C" w14:textId="77777777" w:rsidR="00271EEB" w:rsidRPr="00271EEB" w:rsidRDefault="00271EEB" w:rsidP="00271EEB">
      <w:pPr>
        <w:numPr>
          <w:ilvl w:val="0"/>
          <w:numId w:val="15"/>
        </w:numPr>
        <w:spacing w:line="276" w:lineRule="auto"/>
      </w:pPr>
      <w:r w:rsidRPr="00271EEB">
        <w:t>Adatmódosítás OM alapján.</w:t>
      </w:r>
    </w:p>
    <w:p w14:paraId="71DF704B" w14:textId="77777777" w:rsidR="00271EEB" w:rsidRPr="00271EEB" w:rsidRDefault="00271EEB" w:rsidP="00271EEB">
      <w:pPr>
        <w:numPr>
          <w:ilvl w:val="0"/>
          <w:numId w:val="15"/>
        </w:numPr>
        <w:spacing w:line="276" w:lineRule="auto"/>
      </w:pPr>
      <w:r w:rsidRPr="00271EEB">
        <w:t>Új mérés rögzítése (testzsír, magasság, súly).</w:t>
      </w:r>
    </w:p>
    <w:p w14:paraId="23E3DCE4" w14:textId="77777777" w:rsidR="00271EEB" w:rsidRPr="00271EEB" w:rsidRDefault="00271EEB" w:rsidP="00271EEB">
      <w:pPr>
        <w:numPr>
          <w:ilvl w:val="0"/>
          <w:numId w:val="15"/>
        </w:numPr>
        <w:spacing w:line="276" w:lineRule="auto"/>
      </w:pPr>
      <w:r w:rsidRPr="00271EEB">
        <w:t>Dinamikusan generált inputmezők.</w:t>
      </w:r>
    </w:p>
    <w:p w14:paraId="779DE32D" w14:textId="77777777" w:rsidR="00271EEB" w:rsidRPr="00271EEB" w:rsidRDefault="00271EEB" w:rsidP="00271EEB">
      <w:pPr>
        <w:numPr>
          <w:ilvl w:val="0"/>
          <w:numId w:val="15"/>
        </w:numPr>
        <w:spacing w:line="276" w:lineRule="auto"/>
      </w:pPr>
      <w:r w:rsidRPr="00271EEB">
        <w:t>Validáció: csak akkor aktívak a gombok, ha minden szükséges mező kitöltött.</w:t>
      </w:r>
    </w:p>
    <w:p w14:paraId="7F213911" w14:textId="77777777" w:rsidR="00271EEB" w:rsidRPr="00271EEB" w:rsidRDefault="00271EEB" w:rsidP="00271EEB">
      <w:pPr>
        <w:spacing w:line="276" w:lineRule="auto"/>
        <w:rPr>
          <w:b/>
          <w:bCs/>
        </w:rPr>
      </w:pPr>
      <w:r w:rsidRPr="00271EEB">
        <w:rPr>
          <w:b/>
          <w:bCs/>
        </w:rPr>
        <w:t>2. Adatkiírás felület</w:t>
      </w:r>
    </w:p>
    <w:p w14:paraId="38974DF8" w14:textId="77777777" w:rsidR="00271EEB" w:rsidRPr="00271EEB" w:rsidRDefault="00271EEB" w:rsidP="00271EEB">
      <w:pPr>
        <w:numPr>
          <w:ilvl w:val="0"/>
          <w:numId w:val="16"/>
        </w:numPr>
        <w:spacing w:line="276" w:lineRule="auto"/>
      </w:pPr>
      <w:r w:rsidRPr="00271EEB">
        <w:t>Tab-szerű működés: „Személyek”, „Mérések”, „Kártyák”.</w:t>
      </w:r>
    </w:p>
    <w:p w14:paraId="1F96E243" w14:textId="77777777" w:rsidR="00271EEB" w:rsidRPr="00271EEB" w:rsidRDefault="00271EEB" w:rsidP="00271EEB">
      <w:pPr>
        <w:numPr>
          <w:ilvl w:val="0"/>
          <w:numId w:val="16"/>
        </w:numPr>
        <w:spacing w:line="276" w:lineRule="auto"/>
      </w:pPr>
      <w:r w:rsidRPr="00271EEB">
        <w:t>Keresés több szempont szerint: név, OM, osztály, kártya UID.</w:t>
      </w:r>
    </w:p>
    <w:p w14:paraId="7A72DC88" w14:textId="77777777" w:rsidR="00271EEB" w:rsidRPr="00271EEB" w:rsidRDefault="00271EEB" w:rsidP="00271EEB">
      <w:pPr>
        <w:numPr>
          <w:ilvl w:val="0"/>
          <w:numId w:val="16"/>
        </w:numPr>
        <w:spacing w:line="276" w:lineRule="auto"/>
      </w:pPr>
      <w:r w:rsidRPr="00271EEB">
        <w:t>BMI és testzsír kategóriák automatikus meghatározása.</w:t>
      </w:r>
    </w:p>
    <w:p w14:paraId="23835674" w14:textId="77777777" w:rsidR="00271EEB" w:rsidRPr="00271EEB" w:rsidRDefault="00271EEB" w:rsidP="00271EEB">
      <w:pPr>
        <w:numPr>
          <w:ilvl w:val="0"/>
          <w:numId w:val="16"/>
        </w:numPr>
        <w:spacing w:line="276" w:lineRule="auto"/>
      </w:pPr>
      <w:r w:rsidRPr="00271EEB">
        <w:t>Táblázatos megjelenítés modern stílussal.</w:t>
      </w:r>
    </w:p>
    <w:p w14:paraId="00985C2A" w14:textId="77777777" w:rsidR="00271EEB" w:rsidRPr="00271EEB" w:rsidRDefault="00271EEB" w:rsidP="00271EEB">
      <w:pPr>
        <w:spacing w:line="276" w:lineRule="auto"/>
        <w:rPr>
          <w:b/>
          <w:bCs/>
        </w:rPr>
      </w:pPr>
      <w:r w:rsidRPr="00271EEB">
        <w:rPr>
          <w:b/>
          <w:bCs/>
        </w:rPr>
        <w:t>3. PDF generálás</w:t>
      </w:r>
    </w:p>
    <w:p w14:paraId="70145753" w14:textId="77777777" w:rsidR="00271EEB" w:rsidRPr="00271EEB" w:rsidRDefault="00271EEB" w:rsidP="00271EEB">
      <w:pPr>
        <w:numPr>
          <w:ilvl w:val="0"/>
          <w:numId w:val="17"/>
        </w:numPr>
        <w:spacing w:line="276" w:lineRule="auto"/>
      </w:pPr>
      <w:r w:rsidRPr="00271EEB">
        <w:t>A táblázat aktuális tartalma exportálható.</w:t>
      </w:r>
    </w:p>
    <w:p w14:paraId="57670177" w14:textId="77777777" w:rsidR="00271EEB" w:rsidRPr="00271EEB" w:rsidRDefault="00271EEB" w:rsidP="00271EEB">
      <w:pPr>
        <w:numPr>
          <w:ilvl w:val="0"/>
          <w:numId w:val="17"/>
        </w:numPr>
        <w:spacing w:line="276" w:lineRule="auto"/>
      </w:pPr>
      <w:r w:rsidRPr="00271EEB">
        <w:t>A dokumentumban szerepel:</w:t>
      </w:r>
    </w:p>
    <w:p w14:paraId="25B0106B" w14:textId="77777777" w:rsidR="00271EEB" w:rsidRPr="00271EEB" w:rsidRDefault="00271EEB" w:rsidP="00271EEB">
      <w:pPr>
        <w:numPr>
          <w:ilvl w:val="1"/>
          <w:numId w:val="17"/>
        </w:numPr>
        <w:spacing w:line="276" w:lineRule="auto"/>
      </w:pPr>
      <w:r w:rsidRPr="00271EEB">
        <w:t>cím</w:t>
      </w:r>
    </w:p>
    <w:p w14:paraId="6E7298B5" w14:textId="77777777" w:rsidR="00271EEB" w:rsidRPr="00271EEB" w:rsidRDefault="00271EEB" w:rsidP="00271EEB">
      <w:pPr>
        <w:numPr>
          <w:ilvl w:val="1"/>
          <w:numId w:val="17"/>
        </w:numPr>
        <w:spacing w:line="276" w:lineRule="auto"/>
      </w:pPr>
      <w:r w:rsidRPr="00271EEB">
        <w:t>generálás dátuma</w:t>
      </w:r>
    </w:p>
    <w:p w14:paraId="3D594EAA" w14:textId="77777777" w:rsidR="00271EEB" w:rsidRPr="00271EEB" w:rsidRDefault="00271EEB" w:rsidP="00271EEB">
      <w:pPr>
        <w:numPr>
          <w:ilvl w:val="1"/>
          <w:numId w:val="17"/>
        </w:numPr>
        <w:spacing w:line="276" w:lineRule="auto"/>
      </w:pPr>
      <w:r w:rsidRPr="00271EEB">
        <w:t>táblázat összes mezővel</w:t>
      </w:r>
    </w:p>
    <w:p w14:paraId="5E6837FB" w14:textId="77777777" w:rsidR="00271EEB" w:rsidRDefault="00271EEB" w:rsidP="00271EEB">
      <w:pPr>
        <w:pStyle w:val="Cmsor3"/>
      </w:pPr>
      <w:bookmarkStart w:id="8" w:name="_Toc215981993"/>
    </w:p>
    <w:p w14:paraId="144A188B" w14:textId="77777777" w:rsidR="00271EEB" w:rsidRDefault="00271EEB" w:rsidP="00271EEB">
      <w:pPr>
        <w:pStyle w:val="Cmsor3"/>
      </w:pPr>
    </w:p>
    <w:p w14:paraId="7BC4B450" w14:textId="77777777" w:rsidR="00271EEB" w:rsidRDefault="00271EEB" w:rsidP="00271EEB">
      <w:pPr>
        <w:pStyle w:val="Cmsor3"/>
      </w:pPr>
    </w:p>
    <w:p w14:paraId="262BB3CA" w14:textId="799C49B6" w:rsidR="00271EEB" w:rsidRPr="00271EEB" w:rsidRDefault="00271EEB" w:rsidP="00271EEB">
      <w:pPr>
        <w:pStyle w:val="Cmsor3"/>
      </w:pPr>
      <w:r w:rsidRPr="00271EEB">
        <w:t>3.2 Az adatbázis dokumentációja</w:t>
      </w:r>
      <w:bookmarkEnd w:id="8"/>
    </w:p>
    <w:p w14:paraId="759D12AA" w14:textId="77777777" w:rsidR="00271EEB" w:rsidRPr="00271EEB" w:rsidRDefault="00271EEB" w:rsidP="00271EEB">
      <w:pPr>
        <w:spacing w:after="0" w:line="276" w:lineRule="auto"/>
      </w:pPr>
      <w:r w:rsidRPr="00271EEB">
        <w:t>Az adatbázis a diákok és méréseik kezelését támogatja.</w:t>
      </w:r>
    </w:p>
    <w:p w14:paraId="497B3BBB" w14:textId="77777777" w:rsidR="00271EEB" w:rsidRDefault="00271EEB" w:rsidP="00271EEB">
      <w:pPr>
        <w:spacing w:line="276" w:lineRule="auto"/>
      </w:pPr>
      <w:r w:rsidRPr="00271EEB">
        <w:t>A rendszer három fontos adatcsoporttal dolgozik:</w:t>
      </w:r>
    </w:p>
    <w:p w14:paraId="672CAF3D" w14:textId="609EDC6D" w:rsidR="00271EEB" w:rsidRPr="00271EEB" w:rsidRDefault="00271EEB" w:rsidP="00271EEB">
      <w:pPr>
        <w:spacing w:line="276" w:lineRule="auto"/>
        <w:rPr>
          <w:b/>
          <w:bCs/>
        </w:rPr>
      </w:pPr>
      <w:r w:rsidRPr="00271EEB">
        <w:rPr>
          <w:b/>
          <w:bCs/>
        </w:rPr>
        <w:t>1. Személyek (</w:t>
      </w:r>
      <w:proofErr w:type="spellStart"/>
      <w:r w:rsidRPr="00271EEB">
        <w:rPr>
          <w:b/>
          <w:bCs/>
        </w:rPr>
        <w:t>szemelyek</w:t>
      </w:r>
      <w:proofErr w:type="spellEnd"/>
      <w:r w:rsidRPr="00271EEB">
        <w:rPr>
          <w:b/>
          <w:bCs/>
        </w:rPr>
        <w:t xml:space="preserve"> tábla)</w:t>
      </w:r>
    </w:p>
    <w:p w14:paraId="384B9DAA" w14:textId="77777777" w:rsidR="00271EEB" w:rsidRPr="00271EEB" w:rsidRDefault="00271EEB" w:rsidP="00271EEB">
      <w:pPr>
        <w:spacing w:line="276" w:lineRule="auto"/>
      </w:pPr>
      <w:r w:rsidRPr="00271EEB">
        <w:t>A diákok adatai:</w:t>
      </w:r>
    </w:p>
    <w:p w14:paraId="47EC48D1" w14:textId="77777777" w:rsidR="00271EEB" w:rsidRPr="00271EEB" w:rsidRDefault="00271EEB" w:rsidP="00271EEB">
      <w:pPr>
        <w:numPr>
          <w:ilvl w:val="0"/>
          <w:numId w:val="18"/>
        </w:numPr>
        <w:spacing w:line="276" w:lineRule="auto"/>
      </w:pPr>
      <w:r w:rsidRPr="00271EEB">
        <w:t>OM azonosító</w:t>
      </w:r>
    </w:p>
    <w:p w14:paraId="4EB24D65" w14:textId="77777777" w:rsidR="00271EEB" w:rsidRPr="00271EEB" w:rsidRDefault="00271EEB" w:rsidP="00271EEB">
      <w:pPr>
        <w:numPr>
          <w:ilvl w:val="0"/>
          <w:numId w:val="18"/>
        </w:numPr>
        <w:spacing w:line="276" w:lineRule="auto"/>
      </w:pPr>
      <w:r w:rsidRPr="00271EEB">
        <w:t>Név</w:t>
      </w:r>
    </w:p>
    <w:p w14:paraId="295002DF" w14:textId="77777777" w:rsidR="00271EEB" w:rsidRPr="00271EEB" w:rsidRDefault="00271EEB" w:rsidP="00271EEB">
      <w:pPr>
        <w:numPr>
          <w:ilvl w:val="0"/>
          <w:numId w:val="18"/>
        </w:numPr>
        <w:spacing w:line="276" w:lineRule="auto"/>
      </w:pPr>
      <w:r w:rsidRPr="00271EEB">
        <w:t>Lakcím</w:t>
      </w:r>
    </w:p>
    <w:p w14:paraId="7D8ADD0E" w14:textId="77777777" w:rsidR="00271EEB" w:rsidRPr="00271EEB" w:rsidRDefault="00271EEB" w:rsidP="00271EEB">
      <w:pPr>
        <w:numPr>
          <w:ilvl w:val="0"/>
          <w:numId w:val="18"/>
        </w:numPr>
        <w:spacing w:line="276" w:lineRule="auto"/>
      </w:pPr>
      <w:r w:rsidRPr="00271EEB">
        <w:t>TAJ szám</w:t>
      </w:r>
    </w:p>
    <w:p w14:paraId="534F5D31" w14:textId="77777777" w:rsidR="00271EEB" w:rsidRPr="00271EEB" w:rsidRDefault="00271EEB" w:rsidP="00271EEB">
      <w:pPr>
        <w:numPr>
          <w:ilvl w:val="0"/>
          <w:numId w:val="18"/>
        </w:numPr>
        <w:spacing w:line="276" w:lineRule="auto"/>
      </w:pPr>
      <w:r w:rsidRPr="00271EEB">
        <w:t>Nem</w:t>
      </w:r>
    </w:p>
    <w:p w14:paraId="26B70B6D" w14:textId="77777777" w:rsidR="00271EEB" w:rsidRPr="00271EEB" w:rsidRDefault="00271EEB" w:rsidP="00271EEB">
      <w:pPr>
        <w:numPr>
          <w:ilvl w:val="0"/>
          <w:numId w:val="18"/>
        </w:numPr>
        <w:spacing w:line="276" w:lineRule="auto"/>
      </w:pPr>
      <w:r w:rsidRPr="00271EEB">
        <w:t>Születési dátum</w:t>
      </w:r>
    </w:p>
    <w:p w14:paraId="573E1A48" w14:textId="77777777" w:rsidR="00271EEB" w:rsidRPr="00271EEB" w:rsidRDefault="00271EEB" w:rsidP="00271EEB">
      <w:pPr>
        <w:numPr>
          <w:ilvl w:val="0"/>
          <w:numId w:val="18"/>
        </w:numPr>
        <w:spacing w:line="276" w:lineRule="auto"/>
      </w:pPr>
      <w:r w:rsidRPr="00271EEB">
        <w:t>Osztály</w:t>
      </w:r>
    </w:p>
    <w:p w14:paraId="04831327" w14:textId="77777777" w:rsidR="00271EEB" w:rsidRPr="00271EEB" w:rsidRDefault="00271EEB" w:rsidP="00271EEB">
      <w:pPr>
        <w:numPr>
          <w:ilvl w:val="0"/>
          <w:numId w:val="18"/>
        </w:numPr>
        <w:spacing w:line="276" w:lineRule="auto"/>
      </w:pPr>
      <w:r w:rsidRPr="00271EEB">
        <w:t>Kártya UID (kapcsolat a kártya táblához)</w:t>
      </w:r>
    </w:p>
    <w:p w14:paraId="33826E39" w14:textId="77777777" w:rsidR="00271EEB" w:rsidRPr="00271EEB" w:rsidRDefault="00271EEB" w:rsidP="00271EEB">
      <w:pPr>
        <w:spacing w:line="276" w:lineRule="auto"/>
        <w:rPr>
          <w:b/>
          <w:bCs/>
        </w:rPr>
      </w:pPr>
      <w:r w:rsidRPr="00271EEB">
        <w:rPr>
          <w:b/>
          <w:bCs/>
        </w:rPr>
        <w:t>2. Kártyák (</w:t>
      </w:r>
      <w:proofErr w:type="spellStart"/>
      <w:r w:rsidRPr="00271EEB">
        <w:rPr>
          <w:b/>
          <w:bCs/>
        </w:rPr>
        <w:t>kartya</w:t>
      </w:r>
      <w:proofErr w:type="spellEnd"/>
      <w:r w:rsidRPr="00271EEB">
        <w:rPr>
          <w:b/>
          <w:bCs/>
        </w:rPr>
        <w:t xml:space="preserve"> tábla)</w:t>
      </w:r>
    </w:p>
    <w:p w14:paraId="2DCB5D3F" w14:textId="77777777" w:rsidR="00271EEB" w:rsidRPr="00271EEB" w:rsidRDefault="00271EEB" w:rsidP="00271EEB">
      <w:pPr>
        <w:numPr>
          <w:ilvl w:val="0"/>
          <w:numId w:val="19"/>
        </w:numPr>
        <w:spacing w:line="276" w:lineRule="auto"/>
      </w:pPr>
      <w:r w:rsidRPr="00271EEB">
        <w:t>Kártya UID</w:t>
      </w:r>
    </w:p>
    <w:p w14:paraId="6DC4F9DF" w14:textId="77777777" w:rsidR="00271EEB" w:rsidRPr="00271EEB" w:rsidRDefault="00271EEB" w:rsidP="00271EEB">
      <w:pPr>
        <w:numPr>
          <w:ilvl w:val="0"/>
          <w:numId w:val="19"/>
        </w:numPr>
        <w:spacing w:line="276" w:lineRule="auto"/>
      </w:pPr>
      <w:r w:rsidRPr="00271EEB">
        <w:t>Kártya típusa</w:t>
      </w:r>
    </w:p>
    <w:p w14:paraId="38B2E4DC" w14:textId="77777777" w:rsidR="00271EEB" w:rsidRPr="00271EEB" w:rsidRDefault="00271EEB" w:rsidP="00271EEB">
      <w:pPr>
        <w:spacing w:line="276" w:lineRule="auto"/>
      </w:pPr>
      <w:r w:rsidRPr="00271EEB">
        <w:t>A kártya UID a program által generált, a névből Caesar-kódolással képezve.</w:t>
      </w:r>
    </w:p>
    <w:p w14:paraId="4202A7B6" w14:textId="77777777" w:rsidR="00271EEB" w:rsidRPr="00271EEB" w:rsidRDefault="00271EEB" w:rsidP="00271EEB">
      <w:pPr>
        <w:spacing w:line="276" w:lineRule="auto"/>
        <w:rPr>
          <w:b/>
          <w:bCs/>
        </w:rPr>
      </w:pPr>
      <w:r w:rsidRPr="00271EEB">
        <w:rPr>
          <w:b/>
          <w:bCs/>
        </w:rPr>
        <w:t>3. Mérések (</w:t>
      </w:r>
      <w:proofErr w:type="spellStart"/>
      <w:r w:rsidRPr="00271EEB">
        <w:rPr>
          <w:b/>
          <w:bCs/>
        </w:rPr>
        <w:t>meresek</w:t>
      </w:r>
      <w:proofErr w:type="spellEnd"/>
      <w:r w:rsidRPr="00271EEB">
        <w:rPr>
          <w:b/>
          <w:bCs/>
        </w:rPr>
        <w:t xml:space="preserve"> tábla)</w:t>
      </w:r>
    </w:p>
    <w:p w14:paraId="7AE8B825" w14:textId="77777777" w:rsidR="00271EEB" w:rsidRPr="00271EEB" w:rsidRDefault="00271EEB" w:rsidP="00271EEB">
      <w:pPr>
        <w:spacing w:line="276" w:lineRule="auto"/>
      </w:pPr>
      <w:r w:rsidRPr="00271EEB">
        <w:t>Minden rögzítés külön sor:</w:t>
      </w:r>
    </w:p>
    <w:p w14:paraId="4CED6B23" w14:textId="77777777" w:rsidR="00271EEB" w:rsidRPr="00271EEB" w:rsidRDefault="00271EEB" w:rsidP="00271EEB">
      <w:pPr>
        <w:numPr>
          <w:ilvl w:val="0"/>
          <w:numId w:val="20"/>
        </w:numPr>
        <w:spacing w:line="276" w:lineRule="auto"/>
      </w:pPr>
      <w:r w:rsidRPr="00271EEB">
        <w:t>Mérés azonosító (</w:t>
      </w:r>
      <w:proofErr w:type="spellStart"/>
      <w:r w:rsidRPr="00271EEB">
        <w:t>id</w:t>
      </w:r>
      <w:proofErr w:type="spellEnd"/>
      <w:r w:rsidRPr="00271EEB">
        <w:t>)</w:t>
      </w:r>
    </w:p>
    <w:p w14:paraId="4B33F5C1" w14:textId="77777777" w:rsidR="00271EEB" w:rsidRPr="00271EEB" w:rsidRDefault="00271EEB" w:rsidP="00271EEB">
      <w:pPr>
        <w:numPr>
          <w:ilvl w:val="0"/>
          <w:numId w:val="20"/>
        </w:numPr>
        <w:spacing w:line="276" w:lineRule="auto"/>
      </w:pPr>
      <w:r w:rsidRPr="00271EEB">
        <w:t>Melyik diákhoz tartozik (</w:t>
      </w:r>
      <w:proofErr w:type="spellStart"/>
      <w:r w:rsidRPr="00271EEB">
        <w:t>szemely</w:t>
      </w:r>
      <w:proofErr w:type="spellEnd"/>
      <w:r w:rsidRPr="00271EEB">
        <w:t xml:space="preserve"> → OM)</w:t>
      </w:r>
    </w:p>
    <w:p w14:paraId="2367D75D" w14:textId="77777777" w:rsidR="00271EEB" w:rsidRPr="00271EEB" w:rsidRDefault="00271EEB" w:rsidP="00271EEB">
      <w:pPr>
        <w:numPr>
          <w:ilvl w:val="0"/>
          <w:numId w:val="20"/>
        </w:numPr>
        <w:spacing w:line="276" w:lineRule="auto"/>
      </w:pPr>
      <w:r w:rsidRPr="00271EEB">
        <w:t>Testzsír%</w:t>
      </w:r>
    </w:p>
    <w:p w14:paraId="61BDD3FD" w14:textId="77777777" w:rsidR="00271EEB" w:rsidRPr="00271EEB" w:rsidRDefault="00271EEB" w:rsidP="00271EEB">
      <w:pPr>
        <w:numPr>
          <w:ilvl w:val="0"/>
          <w:numId w:val="20"/>
        </w:numPr>
        <w:spacing w:line="276" w:lineRule="auto"/>
      </w:pPr>
      <w:r w:rsidRPr="00271EEB">
        <w:t>Magasság (cm)</w:t>
      </w:r>
    </w:p>
    <w:p w14:paraId="4A7A7C82" w14:textId="77777777" w:rsidR="00271EEB" w:rsidRPr="00271EEB" w:rsidRDefault="00271EEB" w:rsidP="00271EEB">
      <w:pPr>
        <w:numPr>
          <w:ilvl w:val="0"/>
          <w:numId w:val="20"/>
        </w:numPr>
        <w:spacing w:line="276" w:lineRule="auto"/>
      </w:pPr>
      <w:r w:rsidRPr="00271EEB">
        <w:t>Súly (kg)</w:t>
      </w:r>
    </w:p>
    <w:p w14:paraId="3CBC52D3" w14:textId="105484A7" w:rsidR="001E15E1" w:rsidRPr="003149A1" w:rsidRDefault="00271EEB" w:rsidP="00C6579A">
      <w:pPr>
        <w:numPr>
          <w:ilvl w:val="0"/>
          <w:numId w:val="20"/>
        </w:numPr>
        <w:spacing w:line="276" w:lineRule="auto"/>
      </w:pPr>
      <w:r w:rsidRPr="00271EEB">
        <w:t>Dátum</w:t>
      </w:r>
    </w:p>
    <w:sectPr w:rsidR="001E15E1" w:rsidRPr="003149A1" w:rsidSect="0026159F">
      <w:headerReference w:type="default" r:id="rId12"/>
      <w:footerReference w:type="default" r:id="rId13"/>
      <w:pgSz w:w="12240" w:h="15840"/>
      <w:pgMar w:top="1080" w:right="1080" w:bottom="1080" w:left="1080" w:header="1531" w:footer="567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05459" w14:textId="77777777" w:rsidR="001A06E9" w:rsidRDefault="001A06E9">
      <w:pPr>
        <w:spacing w:after="0" w:line="240" w:lineRule="auto"/>
      </w:pPr>
      <w:r>
        <w:separator/>
      </w:r>
    </w:p>
  </w:endnote>
  <w:endnote w:type="continuationSeparator" w:id="0">
    <w:p w14:paraId="40348F78" w14:textId="77777777" w:rsidR="001A06E9" w:rsidRDefault="001A0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HYGothic-Extra">
    <w:panose1 w:val="00000000000000000000"/>
    <w:charset w:val="81"/>
    <w:family w:val="roman"/>
    <w:notTrueType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127E" w14:textId="1630990A" w:rsidR="00AC0C58" w:rsidRDefault="001479BF">
    <w:pPr>
      <w:pStyle w:val="llb"/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DBA7C61" wp14:editId="26427E1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6400800" cy="160655"/>
              <wp:effectExtent l="0" t="0" r="0" b="0"/>
              <wp:wrapNone/>
              <wp:docPr id="11" name="Szövegdoboz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0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315B84" w14:textId="77777777" w:rsidR="00AC0C58" w:rsidRDefault="00AC0C58">
                          <w:pPr>
                            <w:pStyle w:val="Nincstrkz"/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shapetype w14:anchorId="6DBA7C61" id="_x0000_t202" coordsize="21600,21600" o:spt="202" path="m,l,21600r21600,l21600,xe">
              <v:stroke joinstyle="miter"/>
              <v:path gradientshapeok="t" o:connecttype="rect"/>
            </v:shapetype>
            <v:shape id="Szövegdoboz 4" o:spid="_x0000_s1031" type="#_x0000_t202" style="position:absolute;margin-left:0;margin-top:0;width:7in;height:12.65pt;z-index:251667456;visibility:visible;mso-wrap-style:square;mso-width-percent:1000;mso-height-percent:0;mso-wrap-distance-left:9pt;mso-wrap-distance-top:0;mso-wrap-distance-right:9pt;mso-wrap-distance-bottom:0;mso-position-horizontal:center;mso-position-horizontal-relative:margin;mso-position-vertical:top;mso-position-vertical-relative:bottom-margin-area;mso-width-percent:1000;mso-height-percent:0;mso-width-relative:margin;mso-height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" filled="f" stroked="f">
              <v:textbox style="mso-fit-shape-to-text:t" inset=",0,,0">
                <w:txbxContent>
                  <w:p w14:paraId="77315B84" w14:textId="77777777" w:rsidR="00AC0C58" w:rsidRDefault="00AC0C58">
                    <w:pPr>
                      <w:pStyle w:val="Nincstrkz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FEB0A25" wp14:editId="63BB9FB3">
              <wp:simplePos x="0" y="0"/>
              <mc:AlternateContent>
                <mc:Choice Requires="wp14">
                  <wp:positionH relativeFrom="margin">
                    <wp14:pctPosHOffset>95500</wp14:pctPosHOffset>
                  </wp:positionH>
                </mc:Choice>
                <mc:Fallback>
                  <wp:positionH relativeFrom="page">
                    <wp:posOffset>6798310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94000</wp14:pctPosVOffset>
                  </wp:positionV>
                </mc:Choice>
                <mc:Fallback>
                  <wp:positionV relativeFrom="page">
                    <wp:posOffset>8851265</wp:posOffset>
                  </wp:positionV>
                </mc:Fallback>
              </mc:AlternateContent>
              <wp:extent cx="457200" cy="685800"/>
              <wp:effectExtent l="0" t="0" r="0" b="0"/>
              <wp:wrapNone/>
              <wp:docPr id="12" name="Szövegdoboz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4D4EB2" w14:textId="77777777" w:rsidR="00AC0C58" w:rsidRDefault="001479BF">
                          <w:pPr>
                            <w:jc w:val="right"/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instrText>PAGE  \* Arabic  \* MERGEFORMAT</w:instrTex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000000" w:themeColor="text1"/>
                              <w:sz w:val="44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sz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EB0A25" id="Szövegdoboz 6" o:spid="_x0000_s1032" type="#_x0000_t202" style="position:absolute;margin-left:0;margin-top:0;width:36pt;height:54pt;z-index:251668480;visibility:visible;mso-wrap-style:square;mso-width-percent:0;mso-height-percent:0;mso-left-percent:955;mso-top-percent:940;mso-wrap-distance-left:9pt;mso-wrap-distance-top:0;mso-wrap-distance-right:9pt;mso-wrap-distance-bottom:0;mso-position-horizontal-relative:margin;mso-position-vertical-relative:margin;mso-width-percent:0;mso-height-percent:0;mso-left-percent:955;mso-top-percent:94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" filled="f" stroked="f">
              <v:textbox style="layout-flow:vertical">
                <w:txbxContent>
                  <w:p w14:paraId="3E4D4EB2" w14:textId="77777777" w:rsidR="00AC0C58" w:rsidRDefault="001479BF">
                    <w:pPr>
                      <w:jc w:val="right"/>
                      <w:rPr>
                        <w:b/>
                        <w:bCs/>
                        <w:color w:val="000000" w:themeColor="text1"/>
                        <w:sz w:val="44"/>
                      </w:rPr>
                    </w:pP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begin"/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instrText>PAGE  \* Arabic  \* MERGEFORMAT</w:instrText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separate"/>
                    </w:r>
                    <w:r>
                      <w:rPr>
                        <w:b/>
                        <w:bCs/>
                        <w:noProof/>
                        <w:color w:val="000000" w:themeColor="text1"/>
                        <w:sz w:val="44"/>
                      </w:rPr>
                      <w:t>1</w:t>
                    </w:r>
                    <w:r>
                      <w:rPr>
                        <w:b/>
                        <w:bCs/>
                        <w:color w:val="000000" w:themeColor="text1"/>
                        <w:sz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BA8EE" w14:textId="77777777" w:rsidR="001A06E9" w:rsidRDefault="001A06E9">
      <w:pPr>
        <w:spacing w:after="0" w:line="240" w:lineRule="auto"/>
      </w:pPr>
      <w:r>
        <w:separator/>
      </w:r>
    </w:p>
  </w:footnote>
  <w:footnote w:type="continuationSeparator" w:id="0">
    <w:p w14:paraId="4C13BE50" w14:textId="77777777" w:rsidR="001A06E9" w:rsidRDefault="001A06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2337B" w14:textId="7977DC03" w:rsidR="0026159F" w:rsidRDefault="006B1162">
    <w:pPr>
      <w:pStyle w:val="lfej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7002138" wp14:editId="6F3B5C02">
              <wp:simplePos x="0" y="0"/>
              <wp:positionH relativeFrom="column">
                <wp:posOffset>2887922</wp:posOffset>
              </wp:positionH>
              <wp:positionV relativeFrom="paragraph">
                <wp:posOffset>-496446</wp:posOffset>
              </wp:positionV>
              <wp:extent cx="1828800" cy="534390"/>
              <wp:effectExtent l="0" t="0" r="0" b="0"/>
              <wp:wrapNone/>
              <wp:docPr id="9" name="Szövegdoboz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534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FA46A0" w14:textId="61125361" w:rsidR="006B1162" w:rsidRPr="006B1162" w:rsidRDefault="0046087B" w:rsidP="006B1162">
                          <w:pPr>
                            <w:pStyle w:val="lfej"/>
                            <w:jc w:val="center"/>
                            <w:rPr>
                              <w:noProof/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6087B">
                            <w:rPr>
                              <w:rFonts w:asciiTheme="majorHAnsi" w:eastAsiaTheme="majorEastAsia" w:hAnsiTheme="majorHAnsi" w:cstheme="majorBidi"/>
                              <w:iCs/>
                              <w:caps/>
                              <w:color w:val="D1282E" w:themeColor="text2"/>
                              <w:sz w:val="36"/>
                              <w:szCs w:val="24"/>
                            </w:rPr>
                            <w:t>PROJEKT SPECIFIKÁCIÓ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002138" id="_x0000_t202" coordsize="21600,21600" o:spt="202" path="m,l,21600r21600,l21600,xe">
              <v:stroke joinstyle="miter"/>
              <v:path gradientshapeok="t" o:connecttype="rect"/>
            </v:shapetype>
            <v:shape id="Szövegdoboz 9" o:spid="_x0000_s1029" type="#_x0000_t202" style="position:absolute;margin-left:227.4pt;margin-top:-39.1pt;width:2in;height:42.1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" filled="f" stroked="f">
              <v:textbox>
                <w:txbxContent>
                  <w:p w14:paraId="7BFA46A0" w14:textId="61125361" w:rsidR="006B1162" w:rsidRPr="006B1162" w:rsidRDefault="0046087B" w:rsidP="006B1162">
                    <w:pPr>
                      <w:pStyle w:val="lfej"/>
                      <w:jc w:val="center"/>
                      <w:rPr>
                        <w:noProof/>
                        <w:color w:val="000000" w:themeColor="text1"/>
                        <w:sz w:val="72"/>
                        <w:szCs w:val="7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46087B">
                      <w:rPr>
                        <w:rFonts w:asciiTheme="majorHAnsi" w:eastAsiaTheme="majorEastAsia" w:hAnsiTheme="majorHAnsi" w:cstheme="majorBidi"/>
                        <w:iCs/>
                        <w:caps/>
                        <w:color w:val="D1282E" w:themeColor="text2"/>
                        <w:sz w:val="36"/>
                        <w:szCs w:val="24"/>
                      </w:rPr>
                      <w:t>PROJEKT SPECIFIKÁCIÓ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41D3B7B3" wp14:editId="7D1A1CCC">
              <wp:simplePos x="0" y="0"/>
              <wp:positionH relativeFrom="column">
                <wp:posOffset>2734269</wp:posOffset>
              </wp:positionH>
              <wp:positionV relativeFrom="paragraph">
                <wp:posOffset>-817435</wp:posOffset>
              </wp:positionV>
              <wp:extent cx="0" cy="985652"/>
              <wp:effectExtent l="0" t="0" r="38100" b="24130"/>
              <wp:wrapNone/>
              <wp:docPr id="10" name="Egyenes összekötő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985652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1A71529" id="Egyenes összekötő 1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3pt,-64.35pt" to="215.3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" strokecolor="#737373 [3044]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266FF42" wp14:editId="1F1A73D4">
              <wp:simplePos x="0" y="0"/>
              <wp:positionH relativeFrom="margin">
                <wp:posOffset>163772</wp:posOffset>
              </wp:positionH>
              <wp:positionV relativeFrom="paragraph">
                <wp:posOffset>-817806</wp:posOffset>
              </wp:positionV>
              <wp:extent cx="4073236" cy="1128156"/>
              <wp:effectExtent l="0" t="0" r="0" b="0"/>
              <wp:wrapNone/>
              <wp:docPr id="2" name="Szövegdoboz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73236" cy="112815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bookmarkStart w:id="9" w:name="_Toc214271808" w:displacedByCustomXml="next"/>
                        <w:sdt>
                          <w:sdtPr>
                            <w:rPr>
                              <w:sz w:val="44"/>
                              <w:szCs w:val="18"/>
                            </w:rPr>
                            <w:id w:val="1205594483"/>
                            <w:placeholder>
                              <w:docPart w:val="27440EB855784C7F957DBBDAAD92B3E2"/>
                            </w:placeholder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D7E5EDA" w14:textId="77777777" w:rsidR="0026159F" w:rsidRPr="006B1162" w:rsidRDefault="0026159F" w:rsidP="0026159F">
                              <w:pPr>
                                <w:pStyle w:val="Cmsor1"/>
                                <w:rPr>
                                  <w:sz w:val="44"/>
                                  <w:szCs w:val="18"/>
                                </w:rPr>
                              </w:pPr>
                              <w:r w:rsidRPr="006B1162">
                                <w:rPr>
                                  <w:sz w:val="44"/>
                                  <w:szCs w:val="18"/>
                                </w:rPr>
                                <w:t>BMI-Projekt</w:t>
                              </w:r>
                            </w:p>
                          </w:sdtContent>
                        </w:sdt>
                        <w:bookmarkEnd w:id="9" w:displacedByCustomXml="prev"/>
                        <w:p w14:paraId="66158A35" w14:textId="0B880D99" w:rsidR="0026159F" w:rsidRPr="006B1162" w:rsidRDefault="0026159F" w:rsidP="0026159F">
                          <w:pPr>
                            <w:pStyle w:val="lfej"/>
                            <w:jc w:val="center"/>
                            <w:rPr>
                              <w:color w:val="000000" w:themeColor="text1"/>
                              <w:sz w:val="44"/>
                              <w:szCs w:val="4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66FF42" id="Szövegdoboz 2" o:spid="_x0000_s1030" type="#_x0000_t202" style="position:absolute;margin-left:12.9pt;margin-top:-64.4pt;width:320.75pt;height:88.8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" filled="f" stroked="f">
              <v:textbox>
                <w:txbxContent>
                  <w:bookmarkStart w:id="10" w:name="_Toc214271808" w:displacedByCustomXml="next"/>
                  <w:sdt>
                    <w:sdtPr>
                      <w:rPr>
                        <w:sz w:val="44"/>
                        <w:szCs w:val="18"/>
                      </w:rPr>
                      <w:id w:val="1205594483"/>
                      <w:placeholder>
                        <w:docPart w:val="27440EB855784C7F957DBBDAAD92B3E2"/>
                      </w:placeholder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7D7E5EDA" w14:textId="77777777" w:rsidR="0026159F" w:rsidRPr="006B1162" w:rsidRDefault="0026159F" w:rsidP="0026159F">
                        <w:pPr>
                          <w:pStyle w:val="Cmsor1"/>
                          <w:rPr>
                            <w:sz w:val="44"/>
                            <w:szCs w:val="18"/>
                          </w:rPr>
                        </w:pPr>
                        <w:r w:rsidRPr="006B1162">
                          <w:rPr>
                            <w:sz w:val="44"/>
                            <w:szCs w:val="18"/>
                          </w:rPr>
                          <w:t>BMI-Projekt</w:t>
                        </w:r>
                      </w:p>
                    </w:sdtContent>
                  </w:sdt>
                  <w:bookmarkEnd w:id="10" w:displacedByCustomXml="prev"/>
                  <w:p w14:paraId="66158A35" w14:textId="0B880D99" w:rsidR="0026159F" w:rsidRPr="006B1162" w:rsidRDefault="0026159F" w:rsidP="0026159F">
                    <w:pPr>
                      <w:pStyle w:val="lfej"/>
                      <w:jc w:val="center"/>
                      <w:rPr>
                        <w:color w:val="000000" w:themeColor="text1"/>
                        <w:sz w:val="44"/>
                        <w:szCs w:val="4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1552" behindDoc="1" locked="0" layoutInCell="1" allowOverlap="1" wp14:anchorId="411DD071" wp14:editId="3C84F388">
          <wp:simplePos x="0" y="0"/>
          <wp:positionH relativeFrom="page">
            <wp:align>left</wp:align>
          </wp:positionH>
          <wp:positionV relativeFrom="paragraph">
            <wp:posOffset>-791367</wp:posOffset>
          </wp:positionV>
          <wp:extent cx="1036320" cy="1036320"/>
          <wp:effectExtent l="0" t="0" r="0" b="0"/>
          <wp:wrapNone/>
          <wp:docPr id="7" name="Kép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Kép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6320" cy="1036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32AF28C" w14:textId="58E36538" w:rsidR="00C05D57" w:rsidRDefault="005D7B21">
    <w:pPr>
      <w:pStyle w:val="lfej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2884607" wp14:editId="7B4C8EE3">
              <wp:simplePos x="0" y="0"/>
              <wp:positionH relativeFrom="column">
                <wp:posOffset>-234538</wp:posOffset>
              </wp:positionH>
              <wp:positionV relativeFrom="paragraph">
                <wp:posOffset>292199</wp:posOffset>
              </wp:positionV>
              <wp:extent cx="6745185" cy="11875"/>
              <wp:effectExtent l="0" t="0" r="36830" b="26670"/>
              <wp:wrapNone/>
              <wp:docPr id="8" name="Egyenes összekötő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745185" cy="1187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922544" id="Egyenes összekötő 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45pt,23pt" to="512.6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" strokecolor="#737373 [3044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1AEF"/>
    <w:multiLevelType w:val="multilevel"/>
    <w:tmpl w:val="120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E09BE"/>
    <w:multiLevelType w:val="multilevel"/>
    <w:tmpl w:val="CD9E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21AB8"/>
    <w:multiLevelType w:val="hybridMultilevel"/>
    <w:tmpl w:val="1A9E85D8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3EC5B6A"/>
    <w:multiLevelType w:val="hybridMultilevel"/>
    <w:tmpl w:val="8CE245E2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3FF23E7"/>
    <w:multiLevelType w:val="multilevel"/>
    <w:tmpl w:val="074E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B52C9"/>
    <w:multiLevelType w:val="multilevel"/>
    <w:tmpl w:val="4E50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71FFD"/>
    <w:multiLevelType w:val="multilevel"/>
    <w:tmpl w:val="E440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76E8D"/>
    <w:multiLevelType w:val="multilevel"/>
    <w:tmpl w:val="D5FC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812BF"/>
    <w:multiLevelType w:val="multilevel"/>
    <w:tmpl w:val="CC06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93CEB"/>
    <w:multiLevelType w:val="multilevel"/>
    <w:tmpl w:val="74F4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11460"/>
    <w:multiLevelType w:val="hybridMultilevel"/>
    <w:tmpl w:val="AA4EE48A"/>
    <w:lvl w:ilvl="0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450B0B32"/>
    <w:multiLevelType w:val="multilevel"/>
    <w:tmpl w:val="593E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B4F2C"/>
    <w:multiLevelType w:val="multilevel"/>
    <w:tmpl w:val="02C8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8767F"/>
    <w:multiLevelType w:val="multilevel"/>
    <w:tmpl w:val="79A4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364DD"/>
    <w:multiLevelType w:val="hybridMultilevel"/>
    <w:tmpl w:val="6C5452C8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10B40D0"/>
    <w:multiLevelType w:val="multilevel"/>
    <w:tmpl w:val="6A40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81951"/>
    <w:multiLevelType w:val="multilevel"/>
    <w:tmpl w:val="E4FC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643054"/>
    <w:multiLevelType w:val="hybridMultilevel"/>
    <w:tmpl w:val="84A89B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7A1291"/>
    <w:multiLevelType w:val="hybridMultilevel"/>
    <w:tmpl w:val="150237EE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EFE1EBA"/>
    <w:multiLevelType w:val="multilevel"/>
    <w:tmpl w:val="00D6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416549">
    <w:abstractNumId w:val="14"/>
  </w:num>
  <w:num w:numId="2" w16cid:durableId="2142457165">
    <w:abstractNumId w:val="17"/>
  </w:num>
  <w:num w:numId="3" w16cid:durableId="859975395">
    <w:abstractNumId w:val="18"/>
  </w:num>
  <w:num w:numId="4" w16cid:durableId="975569124">
    <w:abstractNumId w:val="10"/>
  </w:num>
  <w:num w:numId="5" w16cid:durableId="1788963786">
    <w:abstractNumId w:val="2"/>
  </w:num>
  <w:num w:numId="6" w16cid:durableId="2025400160">
    <w:abstractNumId w:val="3"/>
  </w:num>
  <w:num w:numId="7" w16cid:durableId="428040117">
    <w:abstractNumId w:val="13"/>
  </w:num>
  <w:num w:numId="8" w16cid:durableId="1172255490">
    <w:abstractNumId w:val="1"/>
  </w:num>
  <w:num w:numId="9" w16cid:durableId="1955669871">
    <w:abstractNumId w:val="11"/>
  </w:num>
  <w:num w:numId="10" w16cid:durableId="1110392297">
    <w:abstractNumId w:val="9"/>
  </w:num>
  <w:num w:numId="11" w16cid:durableId="1608930299">
    <w:abstractNumId w:val="16"/>
  </w:num>
  <w:num w:numId="12" w16cid:durableId="791174772">
    <w:abstractNumId w:val="0"/>
  </w:num>
  <w:num w:numId="13" w16cid:durableId="1858420780">
    <w:abstractNumId w:val="12"/>
  </w:num>
  <w:num w:numId="14" w16cid:durableId="1251625486">
    <w:abstractNumId w:val="4"/>
  </w:num>
  <w:num w:numId="15" w16cid:durableId="1790734474">
    <w:abstractNumId w:val="8"/>
  </w:num>
  <w:num w:numId="16" w16cid:durableId="1383169793">
    <w:abstractNumId w:val="5"/>
  </w:num>
  <w:num w:numId="17" w16cid:durableId="103892589">
    <w:abstractNumId w:val="6"/>
  </w:num>
  <w:num w:numId="18" w16cid:durableId="1636375677">
    <w:abstractNumId w:val="19"/>
  </w:num>
  <w:num w:numId="19" w16cid:durableId="1522550337">
    <w:abstractNumId w:val="7"/>
  </w:num>
  <w:num w:numId="20" w16cid:durableId="10200083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5F4"/>
    <w:rsid w:val="00024582"/>
    <w:rsid w:val="000254F2"/>
    <w:rsid w:val="00075865"/>
    <w:rsid w:val="0008113E"/>
    <w:rsid w:val="000A3753"/>
    <w:rsid w:val="000A5B89"/>
    <w:rsid w:val="000C76BE"/>
    <w:rsid w:val="001479BF"/>
    <w:rsid w:val="00156727"/>
    <w:rsid w:val="00162A6C"/>
    <w:rsid w:val="001A06E9"/>
    <w:rsid w:val="001E15E1"/>
    <w:rsid w:val="001F7C0E"/>
    <w:rsid w:val="00217410"/>
    <w:rsid w:val="00220B42"/>
    <w:rsid w:val="00237CA5"/>
    <w:rsid w:val="00260C78"/>
    <w:rsid w:val="0026159F"/>
    <w:rsid w:val="00271EEB"/>
    <w:rsid w:val="0028290D"/>
    <w:rsid w:val="002A2859"/>
    <w:rsid w:val="002E50CE"/>
    <w:rsid w:val="002E523F"/>
    <w:rsid w:val="003149A1"/>
    <w:rsid w:val="003412B3"/>
    <w:rsid w:val="00355BF5"/>
    <w:rsid w:val="00356094"/>
    <w:rsid w:val="003D2CB6"/>
    <w:rsid w:val="00401CC3"/>
    <w:rsid w:val="00412AC8"/>
    <w:rsid w:val="00421283"/>
    <w:rsid w:val="0046087B"/>
    <w:rsid w:val="004635BF"/>
    <w:rsid w:val="00481E71"/>
    <w:rsid w:val="004A3AE1"/>
    <w:rsid w:val="004D16BD"/>
    <w:rsid w:val="004D223C"/>
    <w:rsid w:val="00545A02"/>
    <w:rsid w:val="00590A4F"/>
    <w:rsid w:val="00591685"/>
    <w:rsid w:val="00592BAE"/>
    <w:rsid w:val="005963D1"/>
    <w:rsid w:val="005D7B21"/>
    <w:rsid w:val="0065235F"/>
    <w:rsid w:val="00670A52"/>
    <w:rsid w:val="006743E7"/>
    <w:rsid w:val="00677DD0"/>
    <w:rsid w:val="006B1162"/>
    <w:rsid w:val="006F6B8B"/>
    <w:rsid w:val="00732C72"/>
    <w:rsid w:val="00755561"/>
    <w:rsid w:val="007C419A"/>
    <w:rsid w:val="007D3CB1"/>
    <w:rsid w:val="007E6250"/>
    <w:rsid w:val="007F4B57"/>
    <w:rsid w:val="0082064F"/>
    <w:rsid w:val="00821624"/>
    <w:rsid w:val="0082210D"/>
    <w:rsid w:val="00822C90"/>
    <w:rsid w:val="008459BC"/>
    <w:rsid w:val="00882E73"/>
    <w:rsid w:val="008A6337"/>
    <w:rsid w:val="008B5041"/>
    <w:rsid w:val="00934EB0"/>
    <w:rsid w:val="009621B9"/>
    <w:rsid w:val="00973891"/>
    <w:rsid w:val="00986B6D"/>
    <w:rsid w:val="00990602"/>
    <w:rsid w:val="009A703F"/>
    <w:rsid w:val="009A736E"/>
    <w:rsid w:val="00A077E2"/>
    <w:rsid w:val="00A77C4C"/>
    <w:rsid w:val="00AA0475"/>
    <w:rsid w:val="00AB3116"/>
    <w:rsid w:val="00AC0C58"/>
    <w:rsid w:val="00AE75F4"/>
    <w:rsid w:val="00AF12B2"/>
    <w:rsid w:val="00B1265C"/>
    <w:rsid w:val="00B535D5"/>
    <w:rsid w:val="00B63E8F"/>
    <w:rsid w:val="00BE055F"/>
    <w:rsid w:val="00C05D57"/>
    <w:rsid w:val="00C122FE"/>
    <w:rsid w:val="00C43EC0"/>
    <w:rsid w:val="00C6579A"/>
    <w:rsid w:val="00C66C23"/>
    <w:rsid w:val="00C71A1B"/>
    <w:rsid w:val="00CF1EC3"/>
    <w:rsid w:val="00CF4497"/>
    <w:rsid w:val="00D332E7"/>
    <w:rsid w:val="00D64F04"/>
    <w:rsid w:val="00D65365"/>
    <w:rsid w:val="00DB11F2"/>
    <w:rsid w:val="00DD69E3"/>
    <w:rsid w:val="00DF1F12"/>
    <w:rsid w:val="00E14854"/>
    <w:rsid w:val="00E50C4E"/>
    <w:rsid w:val="00E86922"/>
    <w:rsid w:val="00EA56D9"/>
    <w:rsid w:val="00ED0D68"/>
    <w:rsid w:val="00EF4679"/>
    <w:rsid w:val="00F10707"/>
    <w:rsid w:val="00F73DA0"/>
    <w:rsid w:val="00F86463"/>
    <w:rsid w:val="00FB606F"/>
    <w:rsid w:val="00FC2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DB7690"/>
  <w15:docId w15:val="{D68F80AD-633E-4455-B1C4-DB410B52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line="288" w:lineRule="auto"/>
    </w:pPr>
  </w:style>
  <w:style w:type="paragraph" w:styleId="Cmsor1">
    <w:name w:val="heading 1"/>
    <w:basedOn w:val="Norml"/>
    <w:next w:val="Norml"/>
    <w:link w:val="Cmsor1Char"/>
    <w:uiPriority w:val="9"/>
    <w:qFormat/>
    <w:rsid w:val="00AE75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aps/>
      <w:color w:val="7A7A7A" w:themeColor="accent1"/>
      <w:sz w:val="7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D1282E" w:themeColor="text2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pPr>
      <w:keepNext/>
      <w:keepLines/>
      <w:spacing w:before="200" w:after="0"/>
      <w:outlineLvl w:val="4"/>
    </w:pPr>
    <w:rPr>
      <w:rFonts w:eastAsiaTheme="majorEastAsia" w:cstheme="majorBidi"/>
      <w:b/>
      <w:color w:val="5B5B5B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pPr>
      <w:keepNext/>
      <w:keepLines/>
      <w:spacing w:before="200" w:after="0"/>
      <w:outlineLvl w:val="6"/>
    </w:pPr>
    <w:rPr>
      <w:rFonts w:eastAsiaTheme="majorEastAsia" w:cstheme="majorBidi"/>
      <w:b/>
      <w:iCs/>
      <w:color w:val="D1282E" w:themeColor="text2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E75F4"/>
    <w:rPr>
      <w:rFonts w:asciiTheme="majorHAnsi" w:eastAsiaTheme="majorEastAsia" w:hAnsiTheme="majorHAnsi" w:cstheme="majorBidi"/>
      <w:bCs/>
      <w:caps/>
      <w:color w:val="7A7A7A" w:themeColor="accent1"/>
      <w:sz w:val="72"/>
      <w:szCs w:val="28"/>
    </w:rPr>
  </w:style>
  <w:style w:type="character" w:customStyle="1" w:styleId="Cmsor2Char">
    <w:name w:val="Címsor 2 Char"/>
    <w:basedOn w:val="Bekezdsalapbettpusa"/>
    <w:link w:val="Cmsor2"/>
    <w:uiPriority w:val="9"/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Pr>
      <w:rFonts w:eastAsiaTheme="majorEastAsia" w:cstheme="majorBidi"/>
      <w:b/>
      <w:bCs/>
      <w:caps/>
      <w:color w:val="D1282E" w:themeColor="text2"/>
    </w:rPr>
  </w:style>
  <w:style w:type="character" w:customStyle="1" w:styleId="Cmsor4Char">
    <w:name w:val="Címsor 4 Char"/>
    <w:basedOn w:val="Bekezdsalapbettpusa"/>
    <w:link w:val="Cmsor4"/>
    <w:uiPriority w:val="9"/>
    <w:semiHidden/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Pr>
      <w:rFonts w:eastAsiaTheme="majorEastAsia" w:cstheme="majorBidi"/>
      <w:b/>
      <w:color w:val="5B5B5B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character" w:customStyle="1" w:styleId="Cmsor7Char">
    <w:name w:val="Címsor 7 Char"/>
    <w:basedOn w:val="Bekezdsalapbettpusa"/>
    <w:link w:val="Cmsor7"/>
    <w:uiPriority w:val="9"/>
    <w:semiHidden/>
    <w:rPr>
      <w:rFonts w:eastAsiaTheme="majorEastAsia" w:cstheme="majorBidi"/>
      <w:b/>
      <w:iCs/>
      <w:color w:val="D1282E" w:themeColor="text2"/>
    </w:rPr>
  </w:style>
  <w:style w:type="character" w:customStyle="1" w:styleId="Cmsor8Char">
    <w:name w:val="Címsor 8 Char"/>
    <w:basedOn w:val="Bekezdsalapbettpusa"/>
    <w:link w:val="Cmsor8"/>
    <w:uiPriority w:val="9"/>
    <w:semiHidden/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paragraph" w:styleId="Kpalrs">
    <w:name w:val="caption"/>
    <w:basedOn w:val="Norml"/>
    <w:next w:val="Norml"/>
    <w:uiPriority w:val="35"/>
    <w:unhideWhenUsed/>
    <w:qFormat/>
    <w:pPr>
      <w:spacing w:line="240" w:lineRule="auto"/>
    </w:pPr>
    <w:rPr>
      <w:bCs/>
      <w:caps/>
      <w:color w:val="7A7A7A" w:themeColor="accent1"/>
      <w:sz w:val="18"/>
      <w:szCs w:val="18"/>
    </w:rPr>
  </w:style>
  <w:style w:type="paragraph" w:styleId="Cm">
    <w:name w:val="Title"/>
    <w:basedOn w:val="Norml"/>
    <w:next w:val="Norml"/>
    <w:link w:val="CmChar"/>
    <w:uiPriority w:val="10"/>
    <w:qFormat/>
    <w:pPr>
      <w:spacing w:before="360" w:after="60" w:line="240" w:lineRule="auto"/>
      <w:contextualSpacing/>
    </w:pPr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52"/>
    </w:rPr>
  </w:style>
  <w:style w:type="character" w:customStyle="1" w:styleId="CmChar">
    <w:name w:val="Cím Char"/>
    <w:basedOn w:val="Bekezdsalapbettpusa"/>
    <w:link w:val="Cm"/>
    <w:uiPriority w:val="10"/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Cs/>
      <w:caps/>
      <w:color w:val="D1282E" w:themeColor="text2"/>
      <w:sz w:val="36"/>
      <w:szCs w:val="24"/>
    </w:rPr>
  </w:style>
  <w:style w:type="character" w:customStyle="1" w:styleId="AlcmChar">
    <w:name w:val="Alcím Char"/>
    <w:basedOn w:val="Bekezdsalapbettpusa"/>
    <w:link w:val="Alcm"/>
    <w:uiPriority w:val="11"/>
    <w:rPr>
      <w:rFonts w:asciiTheme="majorHAnsi" w:eastAsiaTheme="majorEastAsia" w:hAnsiTheme="majorHAnsi" w:cstheme="majorBidi"/>
      <w:iCs/>
      <w:caps/>
      <w:color w:val="D1282E" w:themeColor="text2"/>
      <w:sz w:val="36"/>
      <w:szCs w:val="24"/>
    </w:rPr>
  </w:style>
  <w:style w:type="character" w:styleId="Kiemels2">
    <w:name w:val="Strong"/>
    <w:basedOn w:val="Bekezdsalapbettpusa"/>
    <w:uiPriority w:val="22"/>
    <w:qFormat/>
    <w:rPr>
      <w:b/>
      <w:bCs/>
    </w:rPr>
  </w:style>
  <w:style w:type="character" w:styleId="Kiemels">
    <w:name w:val="Emphasis"/>
    <w:basedOn w:val="Bekezdsalapbettpusa"/>
    <w:uiPriority w:val="20"/>
    <w:qFormat/>
    <w:rPr>
      <w:i/>
      <w:iCs/>
    </w:rPr>
  </w:style>
  <w:style w:type="paragraph" w:styleId="Nincstrkz">
    <w:name w:val="No Spacing"/>
    <w:link w:val="NincstrkzChar"/>
    <w:uiPriority w:val="1"/>
    <w:qFormat/>
    <w:pPr>
      <w:spacing w:after="0" w:line="240" w:lineRule="auto"/>
    </w:pPr>
  </w:style>
  <w:style w:type="character" w:customStyle="1" w:styleId="NincstrkzChar">
    <w:name w:val="Nincs térköz Char"/>
    <w:basedOn w:val="Bekezdsalapbettpusa"/>
    <w:link w:val="Nincstrkz"/>
    <w:uiPriority w:val="1"/>
  </w:style>
  <w:style w:type="paragraph" w:styleId="Listaszerbekezds">
    <w:name w:val="List Paragraph"/>
    <w:basedOn w:val="Norml"/>
    <w:uiPriority w:val="34"/>
    <w:qFormat/>
    <w:pPr>
      <w:ind w:left="720"/>
      <w:contextualSpacing/>
    </w:pPr>
  </w:style>
  <w:style w:type="paragraph" w:styleId="Idzet">
    <w:name w:val="Quote"/>
    <w:basedOn w:val="Norml"/>
    <w:next w:val="Norml"/>
    <w:link w:val="IdzetChar"/>
    <w:uiPriority w:val="29"/>
    <w:qFormat/>
    <w:pPr>
      <w:spacing w:line="360" w:lineRule="auto"/>
    </w:pPr>
    <w:rPr>
      <w:i/>
      <w:iCs/>
      <w:color w:val="7A7A7A" w:themeColor="accent1"/>
      <w:sz w:val="28"/>
    </w:rPr>
  </w:style>
  <w:style w:type="character" w:customStyle="1" w:styleId="IdzetChar">
    <w:name w:val="Idézet Char"/>
    <w:basedOn w:val="Bekezdsalapbettpusa"/>
    <w:link w:val="Idzet"/>
    <w:uiPriority w:val="29"/>
    <w:rPr>
      <w:i/>
      <w:iCs/>
      <w:color w:val="7A7A7A" w:themeColor="accent1"/>
      <w:sz w:val="28"/>
    </w:rPr>
  </w:style>
  <w:style w:type="paragraph" w:styleId="Kiemeltidzet">
    <w:name w:val="Intense Quote"/>
    <w:basedOn w:val="Norml"/>
    <w:next w:val="Norml"/>
    <w:link w:val="KiemeltidzetChar"/>
    <w:uiPriority w:val="30"/>
    <w:qFormat/>
    <w:pPr>
      <w:pBdr>
        <w:top w:val="single" w:sz="36" w:space="5" w:color="000000" w:themeColor="text1"/>
        <w:bottom w:val="single" w:sz="18" w:space="5" w:color="D1282E" w:themeColor="text2"/>
      </w:pBdr>
      <w:spacing w:before="200" w:after="280" w:line="360" w:lineRule="auto"/>
    </w:pPr>
    <w:rPr>
      <w:b/>
      <w:bCs/>
      <w:i/>
      <w:iCs/>
      <w:color w:val="7F7F7F" w:themeColor="text1" w:themeTint="80"/>
      <w:sz w:val="26"/>
    </w:rPr>
  </w:style>
  <w:style w:type="character" w:customStyle="1" w:styleId="KiemeltidzetChar">
    <w:name w:val="Kiemelt idézet Char"/>
    <w:basedOn w:val="Bekezdsalapbettpusa"/>
    <w:link w:val="Kiemeltidzet"/>
    <w:uiPriority w:val="30"/>
    <w:rPr>
      <w:b/>
      <w:bCs/>
      <w:i/>
      <w:iCs/>
      <w:color w:val="7F7F7F" w:themeColor="text1" w:themeTint="80"/>
      <w:sz w:val="26"/>
    </w:rPr>
  </w:style>
  <w:style w:type="character" w:styleId="Finomkiemels">
    <w:name w:val="Subtle Emphasis"/>
    <w:basedOn w:val="Bekezdsalapbettpusa"/>
    <w:uiPriority w:val="19"/>
    <w:qFormat/>
    <w:rPr>
      <w:i/>
      <w:iCs/>
      <w:color w:val="7A7A7A" w:themeColor="accent1"/>
    </w:rPr>
  </w:style>
  <w:style w:type="character" w:styleId="Erskiemels">
    <w:name w:val="Intense Emphasis"/>
    <w:basedOn w:val="Bekezdsalapbettpusa"/>
    <w:uiPriority w:val="21"/>
    <w:qFormat/>
    <w:rPr>
      <w:b/>
      <w:bCs/>
      <w:i/>
      <w:iCs/>
      <w:color w:val="D1282E" w:themeColor="text2"/>
    </w:rPr>
  </w:style>
  <w:style w:type="character" w:styleId="Finomhivatkozs">
    <w:name w:val="Subtle Reference"/>
    <w:basedOn w:val="Bekezdsalapbettpusa"/>
    <w:uiPriority w:val="31"/>
    <w:qFormat/>
    <w:rPr>
      <w:rFonts w:asciiTheme="minorHAnsi" w:hAnsiTheme="minorHAnsi"/>
      <w:smallCaps/>
      <w:color w:val="F5C201" w:themeColor="accent2"/>
      <w:sz w:val="22"/>
      <w:u w:val="none"/>
    </w:rPr>
  </w:style>
  <w:style w:type="character" w:styleId="Ershivatkozs">
    <w:name w:val="Intense Reference"/>
    <w:basedOn w:val="Bekezdsalapbettpusa"/>
    <w:uiPriority w:val="32"/>
    <w:qFormat/>
    <w:rPr>
      <w:rFonts w:asciiTheme="minorHAnsi" w:hAnsiTheme="minorHAnsi"/>
      <w:b/>
      <w:bCs/>
      <w:caps/>
      <w:color w:val="F5C201" w:themeColor="accent2"/>
      <w:spacing w:val="5"/>
      <w:sz w:val="22"/>
      <w:u w:val="single"/>
    </w:rPr>
  </w:style>
  <w:style w:type="character" w:styleId="Knyvcme">
    <w:name w:val="Book Title"/>
    <w:basedOn w:val="Bekezdsalapbettpusa"/>
    <w:uiPriority w:val="33"/>
    <w:qFormat/>
    <w:rPr>
      <w:rFonts w:asciiTheme="minorHAnsi" w:hAnsiTheme="minorHAnsi"/>
      <w:b/>
      <w:bCs/>
      <w:caps/>
      <w:color w:val="3D3D3D" w:themeColor="accent1" w:themeShade="80"/>
      <w:spacing w:val="5"/>
      <w:sz w:val="22"/>
    </w:rPr>
  </w:style>
  <w:style w:type="paragraph" w:styleId="Tartalomjegyzkcmsora">
    <w:name w:val="TOC Heading"/>
    <w:basedOn w:val="Cmsor1"/>
    <w:next w:val="Norml"/>
    <w:uiPriority w:val="39"/>
    <w:unhideWhenUsed/>
    <w:qFormat/>
    <w:pPr>
      <w:outlineLvl w:val="9"/>
    </w:pPr>
  </w:style>
  <w:style w:type="paragraph" w:styleId="Buborkszveg">
    <w:name w:val="Balloon Text"/>
    <w:basedOn w:val="Norml"/>
    <w:link w:val="Buborkszveg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Pr>
      <w:rFonts w:ascii="Tahoma" w:hAnsi="Tahoma" w:cs="Tahoma"/>
      <w:sz w:val="16"/>
      <w:szCs w:val="16"/>
    </w:rPr>
  </w:style>
  <w:style w:type="character" w:styleId="Helyrzszveg">
    <w:name w:val="Placeholder Text"/>
    <w:basedOn w:val="Bekezdsalapbettpusa"/>
    <w:uiPriority w:val="99"/>
    <w:rPr>
      <w:color w:val="808080"/>
    </w:rPr>
  </w:style>
  <w:style w:type="paragraph" w:styleId="lfej">
    <w:name w:val="header"/>
    <w:basedOn w:val="Norml"/>
    <w:link w:val="lfej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</w:style>
  <w:style w:type="paragraph" w:styleId="llb">
    <w:name w:val="footer"/>
    <w:basedOn w:val="Norml"/>
    <w:link w:val="llb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</w:style>
  <w:style w:type="paragraph" w:styleId="TJ1">
    <w:name w:val="toc 1"/>
    <w:basedOn w:val="Norml"/>
    <w:next w:val="Norml"/>
    <w:autoRedefine/>
    <w:uiPriority w:val="39"/>
    <w:unhideWhenUsed/>
    <w:rsid w:val="00AE75F4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AE75F4"/>
    <w:rPr>
      <w:color w:val="CC9900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AE75F4"/>
    <w:pPr>
      <w:spacing w:after="100"/>
      <w:ind w:left="220"/>
    </w:pPr>
  </w:style>
  <w:style w:type="paragraph" w:styleId="NormlWeb">
    <w:name w:val="Normal (Web)"/>
    <w:basedOn w:val="Norml"/>
    <w:uiPriority w:val="99"/>
    <w:semiHidden/>
    <w:unhideWhenUsed/>
    <w:rsid w:val="00217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J3">
    <w:name w:val="toc 3"/>
    <w:basedOn w:val="Norml"/>
    <w:next w:val="Norml"/>
    <w:autoRedefine/>
    <w:uiPriority w:val="39"/>
    <w:unhideWhenUsed/>
    <w:rsid w:val="00271EE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1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thKornel\AppData\Roaming\Microsoft\Templates\Jelent&#233;s%20(Esszencia%20t&#233;ma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7440EB855784C7F957DBBDAAD92B3E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0BD809F-7332-49CB-B502-F35A8E693F55}"/>
      </w:docPartPr>
      <w:docPartBody>
        <w:p w:rsidR="00F33CF9" w:rsidRDefault="00A61441" w:rsidP="00A61441">
          <w:pPr>
            <w:pStyle w:val="27440EB855784C7F957DBBDAAD92B3E2"/>
          </w:pPr>
          <w:r>
            <w:t>[Dokumentum 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HYGothic-Extra">
    <w:panose1 w:val="00000000000000000000"/>
    <w:charset w:val="81"/>
    <w:family w:val="roman"/>
    <w:notTrueType/>
    <w:pitch w:val="default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4F"/>
    <w:rsid w:val="00024582"/>
    <w:rsid w:val="000A5B89"/>
    <w:rsid w:val="001964E3"/>
    <w:rsid w:val="001A52F0"/>
    <w:rsid w:val="0020513E"/>
    <w:rsid w:val="00707B4F"/>
    <w:rsid w:val="00723DF8"/>
    <w:rsid w:val="00933264"/>
    <w:rsid w:val="0094003E"/>
    <w:rsid w:val="00A53736"/>
    <w:rsid w:val="00A61441"/>
    <w:rsid w:val="00A77C4C"/>
    <w:rsid w:val="00AA0025"/>
    <w:rsid w:val="00B1265C"/>
    <w:rsid w:val="00B21918"/>
    <w:rsid w:val="00D622DB"/>
    <w:rsid w:val="00F3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pPr>
      <w:keepNext/>
      <w:keepLines/>
      <w:spacing w:before="480" w:after="0" w:line="288" w:lineRule="auto"/>
      <w:outlineLvl w:val="0"/>
    </w:pPr>
    <w:rPr>
      <w:rFonts w:asciiTheme="majorHAnsi" w:eastAsiaTheme="majorEastAsia" w:hAnsiTheme="majorHAnsi" w:cstheme="majorBidi"/>
      <w:bCs/>
      <w:caps/>
      <w:color w:val="156082" w:themeColor="accent1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pPr>
      <w:keepNext/>
      <w:keepLines/>
      <w:spacing w:before="200" w:after="0" w:line="288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0E2841" w:themeColor="text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Pr>
      <w:rFonts w:asciiTheme="majorHAnsi" w:eastAsiaTheme="majorEastAsia" w:hAnsiTheme="majorHAnsi" w:cstheme="majorBidi"/>
      <w:bCs/>
      <w:caps/>
      <w:color w:val="156082" w:themeColor="accent1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Pr>
      <w:rFonts w:eastAsiaTheme="majorEastAsia" w:cstheme="majorBidi"/>
      <w:b/>
      <w:bCs/>
      <w:caps/>
      <w:color w:val="0E2841" w:themeColor="text2"/>
    </w:rPr>
  </w:style>
  <w:style w:type="paragraph" w:customStyle="1" w:styleId="27440EB855784C7F957DBBDAAD92B3E2">
    <w:name w:val="27440EB855784C7F957DBBDAAD92B3E2"/>
    <w:rsid w:val="00A614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Essential">
  <a:themeElements>
    <a:clrScheme name="Essential">
      <a:dk1>
        <a:srgbClr val="000000"/>
      </a:dk1>
      <a:lt1>
        <a:srgbClr val="FFFFFF"/>
      </a:lt1>
      <a:dk2>
        <a:srgbClr val="D1282E"/>
      </a:dk2>
      <a:lt2>
        <a:srgbClr val="C8C8B1"/>
      </a:lt2>
      <a:accent1>
        <a:srgbClr val="7A7A7A"/>
      </a:accent1>
      <a:accent2>
        <a:srgbClr val="F5C201"/>
      </a:accent2>
      <a:accent3>
        <a:srgbClr val="526DB0"/>
      </a:accent3>
      <a:accent4>
        <a:srgbClr val="989AAC"/>
      </a:accent4>
      <a:accent5>
        <a:srgbClr val="DC5924"/>
      </a:accent5>
      <a:accent6>
        <a:srgbClr val="B4B392"/>
      </a:accent6>
      <a:hlink>
        <a:srgbClr val="CC9900"/>
      </a:hlink>
      <a:folHlink>
        <a:srgbClr val="969696"/>
      </a:folHlink>
    </a:clrScheme>
    <a:fontScheme name="Essential">
      <a:majorFont>
        <a:latin typeface="Arial Black"/>
        <a:ea typeface=""/>
        <a:cs typeface=""/>
        <a:font script="Jpan" typeface="ＭＳ Ｐゴシック"/>
        <a:font script="Hang" typeface="HY견고딕"/>
        <a:font script="Hans" typeface="微软雅黑"/>
        <a:font script="Hant" typeface="微軟正黑體"/>
        <a:font script="Arab" typeface="Tahoma"/>
        <a:font script="Hebr" typeface="Tahoma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sential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250000"/>
              </a:schemeClr>
            </a:gs>
            <a:gs pos="35000">
              <a:schemeClr val="phClr">
                <a:tint val="47000"/>
                <a:satMod val="275000"/>
              </a:schemeClr>
            </a:gs>
            <a:gs pos="100000">
              <a:schemeClr val="phClr">
                <a:tint val="25000"/>
                <a:satMod val="300000"/>
              </a:schemeClr>
            </a:gs>
          </a:gsLst>
          <a:lin ang="16200000" scaled="1"/>
        </a:gradFill>
        <a:solidFill>
          <a:schemeClr val="phClr">
            <a:satMod val="110000"/>
          </a:schemeClr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4127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9999" dist="23000" algn="bl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19050" algn="bl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l"/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6000"/>
              </a:schemeClr>
              <a:schemeClr val="phClr">
                <a:shade val="94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84000"/>
                <a:satMod val="110000"/>
              </a:schemeClr>
            </a:gs>
            <a:gs pos="44000">
              <a:schemeClr val="phClr">
                <a:tint val="93000"/>
                <a:satMod val="115000"/>
              </a:schemeClr>
            </a:gs>
            <a:gs pos="100000">
              <a:schemeClr val="phClr">
                <a:tint val="100000"/>
                <a:shade val="59000"/>
                <a:satMod val="120000"/>
              </a:schemeClr>
            </a:gs>
          </a:gsLst>
          <a:path path="circle">
            <a:fillToRect l="40000" t="60000" r="60000" b="4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ADEC13B5E4FA0F4BA72DC03E1FAE02FA04009372B5BAB9923946A28806341B445653" ma:contentTypeVersion="56" ma:contentTypeDescription="Create a new document." ma:contentTypeScope="" ma:versionID="788e4010be5eb75c22fb26f9e32efc14">
  <xsd:schema xmlns:xsd="http://www.w3.org/2001/XMLSchema" xmlns:xs="http://www.w3.org/2001/XMLSchema" xmlns:p="http://schemas.microsoft.com/office/2006/metadata/properties" xmlns:ns2="5fce2081-f58c-44ad-b03c-4d426a1b6afa" targetNamespace="http://schemas.microsoft.com/office/2006/metadata/properties" ma:root="true" ma:fieldsID="e1a322f982b748fa5b923752ff9272fa" ns2:_="">
    <xsd:import namespace="5fce2081-f58c-44ad-b03c-4d426a1b6afa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ce2081-f58c-44ad-b03c-4d426a1b6afa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lockPublish" ma:index="12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3" nillable="true" ma:displayName="Bug Number" ma:default="" ma:internalName="BugNumber" ma:readOnly="false">
      <xsd:simpleType>
        <xsd:restriction base="dms:Text"/>
      </xsd:simpleType>
    </xsd:element>
    <xsd:element name="CampaignTagsTaxHTField0" ma:index="15" nillable="true" ma:taxonomy="true" ma:internalName="CampaignTagsTaxHTField0" ma:taxonomyFieldName="CampaignTags" ma:displayName="Campaigns" ma:readOnly="false" ma:default="" ma:fieldId="{d9556446-c03a-4033-946b-cb9ccbb02fd1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6" nillable="true" ma:displayName="Client Viewer" ma:default="" ma:internalName="TPClientViewer">
      <xsd:simpleType>
        <xsd:restriction base="dms:Text"/>
      </xsd:simpleType>
    </xsd:element>
    <xsd:element name="ClipArtFilename" ma:index="17" nillable="true" ma:displayName="Clip Art Name" ma:default="" ma:internalName="ClipArtFilename" ma:readOnly="false">
      <xsd:simpleType>
        <xsd:restriction base="dms:Text"/>
      </xsd:simpleType>
    </xsd:element>
    <xsd:element name="TPCommandLine" ma:index="18" nillable="true" ma:displayName="Command Line" ma:default="" ma:internalName="TPCommandLine">
      <xsd:simpleType>
        <xsd:restriction base="dms:Text"/>
      </xsd:simpleType>
    </xsd:element>
    <xsd:element name="TPComponent" ma:index="19" nillable="true" ma:displayName="Component" ma:default="" ma:internalName="TPComponent">
      <xsd:simpleType>
        <xsd:restriction base="dms:Text"/>
      </xsd:simpleType>
    </xsd:element>
    <xsd:element name="ContentItem" ma:index="20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2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5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6" nillable="true" ma:displayName="CSX Submission Market" ma:default="" ma:list="{1B6AA072-FC9A-44BC-A220-7FE368531D9A}" ma:internalName="CSXSubmissionMarket" ma:readOnly="false" ma:showField="MarketName" ma:web="5fce2081-f58c-44ad-b03c-4d426a1b6afa">
      <xsd:simpleType>
        <xsd:restriction base="dms:Lookup"/>
      </xsd:simpleType>
    </xsd:element>
    <xsd:element name="CSXUpdate" ma:index="27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8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29" nillable="true" ma:displayName="Deleted?" ma:default="" ma:internalName="IsDeleted" ma:readOnly="false">
      <xsd:simpleType>
        <xsd:restriction base="dms:Boolean"/>
      </xsd:simpleType>
    </xsd:element>
    <xsd:element name="APDescription" ma:index="30" nillable="true" ma:displayName="Description" ma:default="" ma:internalName="APDescription" ma:readOnly="false">
      <xsd:simpleType>
        <xsd:restriction base="dms:Note"/>
      </xsd:simpleType>
    </xsd:element>
    <xsd:element name="DirectSourceMarket" ma:index="31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2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3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4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5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6" nillable="true" ma:displayName="Editorial Tags" ma:default="" ma:internalName="EditorialTags">
      <xsd:simpleType>
        <xsd:restriction base="dms:Unknown"/>
      </xsd:simpleType>
    </xsd:element>
    <xsd:element name="TPExecutable" ma:index="37" nillable="true" ma:displayName="Executable" ma:default="" ma:internalName="TPExecutable">
      <xsd:simpleType>
        <xsd:restriction base="dms:Text"/>
      </xsd:simpleType>
    </xsd:element>
    <xsd:element name="FeatureTagsTaxHTField0" ma:index="39" nillable="true" ma:taxonomy="true" ma:internalName="FeatureTagsTaxHTField0" ma:taxonomyFieldName="FeatureTags" ma:displayName="Features" ma:readOnly="false" ma:default="" ma:fieldId="{1ee73785-37f7-4b73-a00a-ca4f7c469aae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0" nillable="true" ma:displayName="Friendly Name" ma:default="" ma:internalName="TPFriendlyName">
      <xsd:simpleType>
        <xsd:restriction base="dms:Text"/>
      </xsd:simpleType>
    </xsd:element>
    <xsd:element name="FriendlyTitle" ma:index="41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2" nillable="true" ma:displayName="Generate Images?" ma:default="true" ma:internalName="PrimaryImageGen">
      <xsd:simpleType>
        <xsd:restriction base="dms:Boolean"/>
      </xsd:simpleType>
    </xsd:element>
    <xsd:element name="HandoffToMSDN" ma:index="43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4" nillable="true" ma:displayName="InProjectListLookup" ma:list="{1051C126-8B9F-47C3-8FEB-3CFCE0C8A330}" ma:internalName="InProjectListLookup" ma:readOnly="true" ma:showField="InProjectList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5" nillable="true" ma:displayName="Install Location" ma:default="" ma:internalName="TPInstallLocation">
      <xsd:simpleType>
        <xsd:restriction base="dms:Text"/>
      </xsd:simpleType>
    </xsd:element>
    <xsd:element name="InternalTagsTaxHTField0" ma:index="47" nillable="true" ma:taxonomy="true" ma:internalName="InternalTagsTaxHTField0" ma:taxonomyFieldName="InternalTags" ma:displayName="Internal Tags" ma:readOnly="false" ma:default="" ma:fieldId="{74e21a81-d98f-4677-a38c-6270deab923b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8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49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0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1" nillable="true" ma:displayName="Last Complete Version Lookup" ma:default="" ma:list="{1051C126-8B9F-47C3-8FEB-3CFCE0C8A330}" ma:internalName="LastCompleteVersionLookup" ma:readOnly="true" ma:showField="LastCompleteVersion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2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3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4" nillable="true" ma:displayName="Last Preview Attempt Error" ma:default="" ma:list="{1051C126-8B9F-47C3-8FEB-3CFCE0C8A330}" ma:internalName="LastPreviewErrorLookup" ma:readOnly="true" ma:showField="LastPreviewError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5" nillable="true" ma:displayName="Last Preview Attempt Result" ma:default="" ma:list="{1051C126-8B9F-47C3-8FEB-3CFCE0C8A330}" ma:internalName="LastPreviewResultLookup" ma:readOnly="true" ma:showField="LastPreviewResult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6" nillable="true" ma:displayName="Last Preview Attempted On" ma:default="" ma:list="{1051C126-8B9F-47C3-8FEB-3CFCE0C8A330}" ma:internalName="LastPreviewAttemptDateLookup" ma:readOnly="true" ma:showField="LastPreviewAttemptDat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7" nillable="true" ma:displayName="Last Previewed By" ma:default="" ma:list="{1051C126-8B9F-47C3-8FEB-3CFCE0C8A330}" ma:internalName="LastPreviewedByLookup" ma:readOnly="true" ma:showField="LastPreviewedBy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8" nillable="true" ma:displayName="Last Previewed Date" ma:default="" ma:list="{1051C126-8B9F-47C3-8FEB-3CFCE0C8A330}" ma:internalName="LastPreviewTimeLookup" ma:readOnly="true" ma:showField="LastPreviewTim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59" nillable="true" ma:displayName="Last Previewed Version" ma:default="" ma:list="{1051C126-8B9F-47C3-8FEB-3CFCE0C8A330}" ma:internalName="LastPreviewVersionLookup" ma:readOnly="true" ma:showField="LastPreviewVersion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0" nillable="true" ma:displayName="Last Publish Attempt Error" ma:default="" ma:list="{1051C126-8B9F-47C3-8FEB-3CFCE0C8A330}" ma:internalName="LastPublishErrorLookup" ma:readOnly="true" ma:showField="LastPublishError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1" nillable="true" ma:displayName="Last Publish Attempt Result" ma:default="" ma:list="{1051C126-8B9F-47C3-8FEB-3CFCE0C8A330}" ma:internalName="LastPublishResultLookup" ma:readOnly="true" ma:showField="LastPublishResult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2" nillable="true" ma:displayName="Last Publish Attempted On" ma:default="" ma:list="{1051C126-8B9F-47C3-8FEB-3CFCE0C8A330}" ma:internalName="LastPublishAttemptDateLookup" ma:readOnly="true" ma:showField="LastPublishAttemptDat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3" nillable="true" ma:displayName="Last Published By" ma:default="" ma:list="{1051C126-8B9F-47C3-8FEB-3CFCE0C8A330}" ma:internalName="LastPublishedByLookup" ma:readOnly="true" ma:showField="LastPublishedBy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4" nillable="true" ma:displayName="Last Published Date" ma:default="" ma:list="{1051C126-8B9F-47C3-8FEB-3CFCE0C8A330}" ma:internalName="LastPublishTimeLookup" ma:readOnly="true" ma:showField="LastPublishTim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5" nillable="true" ma:displayName="Last Published Version" ma:default="" ma:list="{1051C126-8B9F-47C3-8FEB-3CFCE0C8A330}" ma:internalName="LastPublishVersionLookup" ma:readOnly="true" ma:showField="LastPublishVersion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6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7" nillable="true" ma:displayName="Legacy Data" ma:default="" ma:internalName="LegacyData" ma:readOnly="false">
      <xsd:simpleType>
        <xsd:restriction base="dms:Note"/>
      </xsd:simpleType>
    </xsd:element>
    <xsd:element name="TPLaunchHelpLink" ma:index="68" nillable="true" ma:displayName="Link to Launch Help Topic" ma:default="" ma:internalName="TPLaunchHelpLink">
      <xsd:simpleType>
        <xsd:restriction base="dms:Text"/>
      </xsd:simpleType>
    </xsd:element>
    <xsd:element name="LocComments" ma:index="69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0" nillable="true" ma:displayName="Loc Last Loc Attempt Version" ma:default="" ma:list="{6B4D4FBA-5CE4-4224-ABC6-110D704C5F08}" ma:internalName="LocLastLocAttemptVersionLookup" ma:readOnly="false" ma:showField="LastLocAttemptVersion" ma:web="5fce2081-f58c-44ad-b03c-4d426a1b6afa">
      <xsd:simpleType>
        <xsd:restriction base="dms:Lookup"/>
      </xsd:simpleType>
    </xsd:element>
    <xsd:element name="LocLastLocAttemptVersionTypeLookup" ma:index="71" nillable="true" ma:displayName="Loc Last Loc Attempt Version Type" ma:default="" ma:list="{6B4D4FBA-5CE4-4224-ABC6-110D704C5F08}" ma:internalName="LocLastLocAttemptVersionTypeLookup" ma:readOnly="true" ma:showField="LastLocAttemptVersionType" ma:web="5fce2081-f58c-44ad-b03c-4d426a1b6afa">
      <xsd:simpleType>
        <xsd:restriction base="dms:Lookup"/>
      </xsd:simpleType>
    </xsd:element>
    <xsd:element name="LocManualTestRequired" ma:index="72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3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4" nillable="true" ma:displayName="Loc New Published Version Lookup" ma:default="" ma:list="{6B4D4FBA-5CE4-4224-ABC6-110D704C5F08}" ma:internalName="LocNewPublishedVersionLookup" ma:readOnly="true" ma:showField="NewPublishedVersion" ma:web="5fce2081-f58c-44ad-b03c-4d426a1b6afa">
      <xsd:simpleType>
        <xsd:restriction base="dms:Lookup"/>
      </xsd:simpleType>
    </xsd:element>
    <xsd:element name="LocOverallHandbackStatusLookup" ma:index="75" nillable="true" ma:displayName="Loc Overall Handback Status" ma:default="" ma:list="{6B4D4FBA-5CE4-4224-ABC6-110D704C5F08}" ma:internalName="LocOverallHandbackStatusLookup" ma:readOnly="true" ma:showField="OverallHandbackStatus" ma:web="5fce2081-f58c-44ad-b03c-4d426a1b6afa">
      <xsd:simpleType>
        <xsd:restriction base="dms:Lookup"/>
      </xsd:simpleType>
    </xsd:element>
    <xsd:element name="LocOverallLocStatusLookup" ma:index="76" nillable="true" ma:displayName="Loc Overall Localize Status" ma:default="" ma:list="{6B4D4FBA-5CE4-4224-ABC6-110D704C5F08}" ma:internalName="LocOverallLocStatusLookup" ma:readOnly="true" ma:showField="OverallLocStatus" ma:web="5fce2081-f58c-44ad-b03c-4d426a1b6afa">
      <xsd:simpleType>
        <xsd:restriction base="dms:Lookup"/>
      </xsd:simpleType>
    </xsd:element>
    <xsd:element name="LocOverallPreviewStatusLookup" ma:index="77" nillable="true" ma:displayName="Loc Overall Preview Status" ma:default="" ma:list="{6B4D4FBA-5CE4-4224-ABC6-110D704C5F08}" ma:internalName="LocOverallPreviewStatusLookup" ma:readOnly="true" ma:showField="OverallPreviewStatus" ma:web="5fce2081-f58c-44ad-b03c-4d426a1b6afa">
      <xsd:simpleType>
        <xsd:restriction base="dms:Lookup"/>
      </xsd:simpleType>
    </xsd:element>
    <xsd:element name="LocOverallPublishStatusLookup" ma:index="78" nillable="true" ma:displayName="Loc Overall Publish Status" ma:default="" ma:list="{6B4D4FBA-5CE4-4224-ABC6-110D704C5F08}" ma:internalName="LocOverallPublishStatusLookup" ma:readOnly="true" ma:showField="OverallPublishStatus" ma:web="5fce2081-f58c-44ad-b03c-4d426a1b6afa">
      <xsd:simpleType>
        <xsd:restriction base="dms:Lookup"/>
      </xsd:simpleType>
    </xsd:element>
    <xsd:element name="IntlLocPriority" ma:index="79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0" nillable="true" ma:displayName="Loc Processed For Handoffs" ma:default="" ma:list="{6B4D4FBA-5CE4-4224-ABC6-110D704C5F08}" ma:internalName="LocProcessedForHandoffsLookup" ma:readOnly="true" ma:showField="ProcessedForHandoffs" ma:web="5fce2081-f58c-44ad-b03c-4d426a1b6afa">
      <xsd:simpleType>
        <xsd:restriction base="dms:Lookup"/>
      </xsd:simpleType>
    </xsd:element>
    <xsd:element name="LocProcessedForMarketsLookup" ma:index="81" nillable="true" ma:displayName="Loc Processed For Markets" ma:default="" ma:list="{6B4D4FBA-5CE4-4224-ABC6-110D704C5F08}" ma:internalName="LocProcessedForMarketsLookup" ma:readOnly="true" ma:showField="ProcessedForMarkets" ma:web="5fce2081-f58c-44ad-b03c-4d426a1b6afa">
      <xsd:simpleType>
        <xsd:restriction base="dms:Lookup"/>
      </xsd:simpleType>
    </xsd:element>
    <xsd:element name="LocPublishedDependentAssetsLookup" ma:index="82" nillable="true" ma:displayName="Loc Published Dependent Assets" ma:default="" ma:list="{6B4D4FBA-5CE4-4224-ABC6-110D704C5F08}" ma:internalName="LocPublishedDependentAssetsLookup" ma:readOnly="true" ma:showField="PublishedDependentAssets" ma:web="5fce2081-f58c-44ad-b03c-4d426a1b6afa">
      <xsd:simpleType>
        <xsd:restriction base="dms:Lookup"/>
      </xsd:simpleType>
    </xsd:element>
    <xsd:element name="LocPublishedLinkedAssetsLookup" ma:index="83" nillable="true" ma:displayName="Loc Published Linked Assets" ma:default="" ma:list="{6B4D4FBA-5CE4-4224-ABC6-110D704C5F08}" ma:internalName="LocPublishedLinkedAssetsLookup" ma:readOnly="true" ma:showField="PublishedLinkedAssets" ma:web="5fce2081-f58c-44ad-b03c-4d426a1b6afa">
      <xsd:simpleType>
        <xsd:restriction base="dms:Lookup"/>
      </xsd:simpleType>
    </xsd:element>
    <xsd:element name="LocRecommendedHandoff" ma:index="84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6" nillable="true" ma:taxonomy="true" ma:internalName="LocalizationTagsTaxHTField0" ma:taxonomyFieldName="LocalizationTags" ma:displayName="Localization Tags" ma:readOnly="false" ma:default="" ma:fieldId="{a4cb862b-fdd7-4670-88fe-ab9665737180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7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8" nillable="true" ma:displayName="Manager" ma:hidden="true" ma:internalName="Manager" ma:readOnly="false">
      <xsd:simpleType>
        <xsd:restriction base="dms:Text"/>
      </xsd:simpleType>
    </xsd:element>
    <xsd:element name="Markets" ma:index="89" nillable="true" ma:displayName="Markets" ma:default="" ma:description="Leave blank to show in all markets" ma:list="{1B6AA072-FC9A-44BC-A220-7FE368531D9A}" ma:internalName="Markets" ma:readOnly="false" ma:showField="MarketName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0" nillable="true" ma:displayName="Milestone" ma:default="" ma:internalName="Milestone" ma:readOnly="false">
      <xsd:simpleType>
        <xsd:restriction base="dms:Unknown"/>
      </xsd:simpleType>
    </xsd:element>
    <xsd:element name="TPNamespace" ma:index="93" nillable="true" ma:displayName="Namespace" ma:default="" ma:internalName="TPNamespace">
      <xsd:simpleType>
        <xsd:restriction base="dms:Text"/>
      </xsd:simpleType>
    </xsd:element>
    <xsd:element name="NumericId" ma:index="94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5" nillable="true" ma:displayName="NumOfRatings" ma:default="" ma:list="{1051C126-8B9F-47C3-8FEB-3CFCE0C8A330}" ma:internalName="NumOfRatingsLookup" ma:readOnly="true" ma:showField="NumOfRatings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6" nillable="true" ma:displayName="OOCacheId" ma:internalName="OOCacheId" ma:readOnly="false">
      <xsd:simpleType>
        <xsd:restriction base="dms:Text"/>
      </xsd:simpleType>
    </xsd:element>
    <xsd:element name="OpenTemplate" ma:index="97" nillable="true" ma:displayName="Open Template" ma:default="true" ma:internalName="OpenTemplate">
      <xsd:simpleType>
        <xsd:restriction base="dms:Boolean"/>
      </xsd:simpleType>
    </xsd:element>
    <xsd:element name="OriginAsset" ma:index="98" nillable="true" ma:displayName="Origin Asset" ma:default="" ma:internalName="OriginAsset" ma:readOnly="false">
      <xsd:simpleType>
        <xsd:restriction base="dms:Text"/>
      </xsd:simpleType>
    </xsd:element>
    <xsd:element name="OriginalRelease" ma:index="99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0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1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2" nillable="true" ma:displayName="Parent Asset Id" ma:default="" ma:internalName="ParentAssetId" ma:readOnly="false">
      <xsd:simpleType>
        <xsd:restriction base="dms:Text"/>
      </xsd:simpleType>
    </xsd:element>
    <xsd:element name="PlannedPubDate" ma:index="103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4" nillable="true" ma:displayName="Policheck Words" ma:default="" ma:internalName="PolicheckWords" ma:readOnly="false">
      <xsd:simpleType>
        <xsd:restriction base="dms:Text"/>
      </xsd:simpleType>
    </xsd:element>
    <xsd:element name="BusinessGroup" ma:index="105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6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7" nillable="true" ma:displayName="Provider" ma:default="" ma:internalName="Provider" ma:readOnly="false">
      <xsd:simpleType>
        <xsd:restriction base="dms:Unknown"/>
      </xsd:simpleType>
    </xsd:element>
    <xsd:element name="Providers" ma:index="108" nillable="true" ma:displayName="Providers" ma:default="" ma:internalName="Providers">
      <xsd:simpleType>
        <xsd:restriction base="dms:Unknown"/>
      </xsd:simpleType>
    </xsd:element>
    <xsd:element name="PublishStatusLookup" ma:index="109" nillable="true" ma:displayName="Publish Status" ma:default="" ma:list="{1051C126-8B9F-47C3-8FEB-3CFCE0C8A330}" ma:internalName="PublishStatusLookup" ma:readOnly="false" ma:showField="PublishStatus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0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1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2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4" nillable="true" ma:taxonomy="true" ma:internalName="ScenarioTagsTaxHTField0" ma:taxonomyFieldName="ScenarioTags" ma:displayName="Scenarios" ma:readOnly="false" ma:default="" ma:fieldId="{1cf64917-b2b4-4d34-8e71-8a46d6d3d691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6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7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8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19" nillable="true" ma:displayName="Submitter ID" ma:default="" ma:internalName="SubmitterId" ma:readOnly="false">
      <xsd:simpleType>
        <xsd:restriction base="dms:Text"/>
      </xsd:simpleType>
    </xsd:element>
    <xsd:element name="TaxCatchAll" ma:index="120" nillable="true" ma:displayName="Taxonomy Catch All Column" ma:hidden="true" ma:list="{9b3d15c4-bc78-47c9-b183-c4b8645b278c}" ma:internalName="TaxCatchAll" ma:showField="CatchAllData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1" nillable="true" ma:displayName="Taxonomy Catch All Column1" ma:hidden="true" ma:list="{9b3d15c4-bc78-47c9-b183-c4b8645b278c}" ma:internalName="TaxCatchAllLabel" ma:readOnly="true" ma:showField="CatchAllDataLabel" ma:web="5fce2081-f58c-44ad-b03c-4d426a1b6a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2" nillable="true" ma:displayName="Template Status" ma:default="" ma:internalName="TemplateStatus">
      <xsd:simpleType>
        <xsd:restriction base="dms:Unknown"/>
      </xsd:simpleType>
    </xsd:element>
    <xsd:element name="TemplateTemplateType" ma:index="123" nillable="true" ma:displayName="Template Type" ma:default="" ma:internalName="TemplateTemplateType">
      <xsd:simpleType>
        <xsd:restriction base="dms:Unknown"/>
      </xsd:simpleType>
    </xsd:element>
    <xsd:element name="ThumbnailAssetId" ma:index="124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5" nillable="true" ma:displayName="Times Cloned" ma:default="" ma:internalName="TimesCloned" ma:readOnly="false">
      <xsd:simpleType>
        <xsd:restriction base="dms:Number"/>
      </xsd:simpleType>
    </xsd:element>
    <xsd:element name="TrustLevel" ma:index="127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8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29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0" nillable="true" ma:displayName="UA Notes" ma:default="" ma:internalName="UANotes" ma:readOnly="false">
      <xsd:simpleType>
        <xsd:restriction base="dms:Note"/>
      </xsd:simpleType>
    </xsd:element>
    <xsd:element name="TPAppVersion" ma:index="131" nillable="true" ma:displayName="Version" ma:default="" ma:internalName="TPAppVersion">
      <xsd:simpleType>
        <xsd:restriction base="dms:Text"/>
      </xsd:simpleType>
    </xsd:element>
    <xsd:element name="VoteCount" ma:index="132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PExecutable xmlns="5fce2081-f58c-44ad-b03c-4d426a1b6afa" xsi:nil="true"/>
    <SubmitterId xmlns="5fce2081-f58c-44ad-b03c-4d426a1b6afa" xsi:nil="true"/>
    <DirectSourceMarket xmlns="5fce2081-f58c-44ad-b03c-4d426a1b6afa">english</DirectSourceMarket>
    <AssetType xmlns="5fce2081-f58c-44ad-b03c-4d426a1b6afa" xsi:nil="true"/>
    <Milestone xmlns="5fce2081-f58c-44ad-b03c-4d426a1b6afa" xsi:nil="true"/>
    <OriginAsset xmlns="5fce2081-f58c-44ad-b03c-4d426a1b6afa" xsi:nil="true"/>
    <TPComponent xmlns="5fce2081-f58c-44ad-b03c-4d426a1b6afa" xsi:nil="true"/>
    <AssetId xmlns="5fce2081-f58c-44ad-b03c-4d426a1b6afa">TP101840837</AssetId>
    <TPFriendlyName xmlns="5fce2081-f58c-44ad-b03c-4d426a1b6afa" xsi:nil="true"/>
    <SourceTitle xmlns="5fce2081-f58c-44ad-b03c-4d426a1b6afa" xsi:nil="true"/>
    <TPApplication xmlns="5fce2081-f58c-44ad-b03c-4d426a1b6afa" xsi:nil="true"/>
    <TPLaunchHelpLink xmlns="5fce2081-f58c-44ad-b03c-4d426a1b6afa" xsi:nil="true"/>
    <OpenTemplate xmlns="5fce2081-f58c-44ad-b03c-4d426a1b6afa">true</OpenTemplate>
    <PlannedPubDate xmlns="5fce2081-f58c-44ad-b03c-4d426a1b6afa">2010-03-09T05:43:00+00:00</PlannedPubDate>
    <CrawlForDependencies xmlns="5fce2081-f58c-44ad-b03c-4d426a1b6afa">false</CrawlForDependencies>
    <TrustLevel xmlns="5fce2081-f58c-44ad-b03c-4d426a1b6afa">1 Microsoft Managed Content</TrustLevel>
    <PublishStatusLookup xmlns="5fce2081-f58c-44ad-b03c-4d426a1b6afa">
      <Value>230685</Value>
      <Value>323859</Value>
    </PublishStatusLookup>
    <TemplateTemplateType xmlns="5fce2081-f58c-44ad-b03c-4d426a1b6afa">Word Document Template</TemplateTemplateType>
    <TPNamespace xmlns="5fce2081-f58c-44ad-b03c-4d426a1b6afa" xsi:nil="true"/>
    <Markets xmlns="5fce2081-f58c-44ad-b03c-4d426a1b6afa"/>
    <OriginalSourceMarket xmlns="5fce2081-f58c-44ad-b03c-4d426a1b6afa">english</OriginalSourceMarket>
    <TPInstallLocation xmlns="5fce2081-f58c-44ad-b03c-4d426a1b6afa" xsi:nil="true"/>
    <TPAppVersion xmlns="5fce2081-f58c-44ad-b03c-4d426a1b6afa" xsi:nil="true"/>
    <TPCommandLine xmlns="5fce2081-f58c-44ad-b03c-4d426a1b6afa" xsi:nil="true"/>
    <APAuthor xmlns="5fce2081-f58c-44ad-b03c-4d426a1b6afa">
      <UserInfo>
        <DisplayName/>
        <AccountId>1073741823</AccountId>
        <AccountType/>
      </UserInfo>
    </APAuthor>
    <EditorialStatus xmlns="5fce2081-f58c-44ad-b03c-4d426a1b6afa" xsi:nil="true"/>
    <PublishTargets xmlns="5fce2081-f58c-44ad-b03c-4d426a1b6afa">OfficeOnline</PublishTargets>
    <TPLaunchHelpLinkType xmlns="5fce2081-f58c-44ad-b03c-4d426a1b6afa">Template</TPLaunchHelpLinkType>
    <TPClientViewer xmlns="5fce2081-f58c-44ad-b03c-4d426a1b6afa" xsi:nil="true"/>
    <CSXHash xmlns="5fce2081-f58c-44ad-b03c-4d426a1b6afa" xsi:nil="true"/>
    <IsDeleted xmlns="5fce2081-f58c-44ad-b03c-4d426a1b6afa">false</IsDeleted>
    <ShowIn xmlns="5fce2081-f58c-44ad-b03c-4d426a1b6afa">Show everywhere</ShowIn>
    <UANotes xmlns="5fce2081-f58c-44ad-b03c-4d426a1b6afa" xsi:nil="true"/>
    <TemplateStatus xmlns="5fce2081-f58c-44ad-b03c-4d426a1b6afa" xsi:nil="true"/>
    <Downloads xmlns="5fce2081-f58c-44ad-b03c-4d426a1b6afa">0</Downloads>
    <ApprovalLog xmlns="5fce2081-f58c-44ad-b03c-4d426a1b6afa" xsi:nil="true"/>
    <LastPublishResultLookup xmlns="5fce2081-f58c-44ad-b03c-4d426a1b6afa" xsi:nil="true"/>
    <LegacyData xmlns="5fce2081-f58c-44ad-b03c-4d426a1b6afa" xsi:nil="true"/>
    <VoteCount xmlns="5fce2081-f58c-44ad-b03c-4d426a1b6afa" xsi:nil="true"/>
    <ContentItem xmlns="5fce2081-f58c-44ad-b03c-4d426a1b6afa" xsi:nil="true"/>
    <UALocComments xmlns="5fce2081-f58c-44ad-b03c-4d426a1b6afa" xsi:nil="true"/>
    <DSATActionTaken xmlns="5fce2081-f58c-44ad-b03c-4d426a1b6afa" xsi:nil="true"/>
    <MachineTranslated xmlns="5fce2081-f58c-44ad-b03c-4d426a1b6afa">false</MachineTranslated>
    <OOCacheId xmlns="5fce2081-f58c-44ad-b03c-4d426a1b6afa" xsi:nil="true"/>
    <OutputCachingOn xmlns="5fce2081-f58c-44ad-b03c-4d426a1b6afa">false</OutputCachingOn>
    <CSXSubmissionDate xmlns="5fce2081-f58c-44ad-b03c-4d426a1b6afa" xsi:nil="true"/>
    <BlockPublish xmlns="5fce2081-f58c-44ad-b03c-4d426a1b6afa" xsi:nil="true"/>
    <BugNumber xmlns="5fce2081-f58c-44ad-b03c-4d426a1b6afa" xsi:nil="true"/>
    <MarketSpecific xmlns="5fce2081-f58c-44ad-b03c-4d426a1b6afa" xsi:nil="true"/>
    <LastHandOff xmlns="5fce2081-f58c-44ad-b03c-4d426a1b6afa" xsi:nil="true"/>
    <LastModifiedDateTime xmlns="5fce2081-f58c-44ad-b03c-4d426a1b6afa" xsi:nil="true"/>
    <AcquiredFrom xmlns="5fce2081-f58c-44ad-b03c-4d426a1b6afa">Internal MS</AcquiredFrom>
    <IsSearchable xmlns="5fce2081-f58c-44ad-b03c-4d426a1b6afa">false</IsSearchable>
    <CSXSubmissionMarket xmlns="5fce2081-f58c-44ad-b03c-4d426a1b6afa" xsi:nil="true"/>
    <HandoffToMSDN xmlns="5fce2081-f58c-44ad-b03c-4d426a1b6afa" xsi:nil="true"/>
    <ThumbnailAssetId xmlns="5fce2081-f58c-44ad-b03c-4d426a1b6afa" xsi:nil="true"/>
    <AssetExpire xmlns="5fce2081-f58c-44ad-b03c-4d426a1b6afa">2100-01-01T00:00:00+00:00</AssetExpire>
    <PrimaryImageGen xmlns="5fce2081-f58c-44ad-b03c-4d426a1b6afa">false</PrimaryImageGen>
    <IntlLangReview xmlns="5fce2081-f58c-44ad-b03c-4d426a1b6afa" xsi:nil="true"/>
    <Manager xmlns="5fce2081-f58c-44ad-b03c-4d426a1b6afa" xsi:nil="true"/>
    <CSXUpdate xmlns="5fce2081-f58c-44ad-b03c-4d426a1b6afa">false</CSXUpdate>
    <APDescription xmlns="5fce2081-f58c-44ad-b03c-4d426a1b6afa" xsi:nil="true"/>
    <EditorialTags xmlns="5fce2081-f58c-44ad-b03c-4d426a1b6afa" xsi:nil="true"/>
    <NumericId xmlns="5fce2081-f58c-44ad-b03c-4d426a1b6afa" xsi:nil="true"/>
    <ParentAssetId xmlns="5fce2081-f58c-44ad-b03c-4d426a1b6afa" xsi:nil="true"/>
    <PolicheckWords xmlns="5fce2081-f58c-44ad-b03c-4d426a1b6afa" xsi:nil="true"/>
    <ApprovalStatus xmlns="5fce2081-f58c-44ad-b03c-4d426a1b6afa">InProgress</ApprovalStatus>
    <BusinessGroup xmlns="5fce2081-f58c-44ad-b03c-4d426a1b6afa" xsi:nil="true"/>
    <Providers xmlns="5fce2081-f58c-44ad-b03c-4d426a1b6afa" xsi:nil="true"/>
    <TimesCloned xmlns="5fce2081-f58c-44ad-b03c-4d426a1b6afa" xsi:nil="true"/>
    <UALocRecommendation xmlns="5fce2081-f58c-44ad-b03c-4d426a1b6afa">Localize</UALocRecommendation>
    <UACurrentWords xmlns="5fce2081-f58c-44ad-b03c-4d426a1b6afa" xsi:nil="true"/>
    <UAProjectedTotalWords xmlns="5fce2081-f58c-44ad-b03c-4d426a1b6afa" xsi:nil="true"/>
    <AssetStart xmlns="5fce2081-f58c-44ad-b03c-4d426a1b6afa">2010-10-20T09:35:13+00:00</AssetStart>
    <FriendlyTitle xmlns="5fce2081-f58c-44ad-b03c-4d426a1b6afa" xsi:nil="true"/>
    <ArtSampleDocs xmlns="5fce2081-f58c-44ad-b03c-4d426a1b6afa" xsi:nil="true"/>
    <IntlLangReviewDate xmlns="5fce2081-f58c-44ad-b03c-4d426a1b6afa" xsi:nil="true"/>
    <APEditor xmlns="5fce2081-f58c-44ad-b03c-4d426a1b6afa">
      <UserInfo>
        <DisplayName/>
        <AccountId xsi:nil="true"/>
        <AccountType/>
      </UserInfo>
    </APEditor>
    <ClipArtFilename xmlns="5fce2081-f58c-44ad-b03c-4d426a1b6afa" xsi:nil="true"/>
    <IntlLangReviewer xmlns="5fce2081-f58c-44ad-b03c-4d426a1b6afa" xsi:nil="true"/>
    <IntlLocPriority xmlns="5fce2081-f58c-44ad-b03c-4d426a1b6afa" xsi:nil="true"/>
    <Provider xmlns="5fce2081-f58c-44ad-b03c-4d426a1b6afa" xsi:nil="true"/>
    <LocComments xmlns="5fce2081-f58c-44ad-b03c-4d426a1b6afa" xsi:nil="true"/>
    <LocManualTestRequired xmlns="5fce2081-f58c-44ad-b03c-4d426a1b6afa">false</LocManualTestRequired>
    <ScenarioTagsTaxHTField0 xmlns="5fce2081-f58c-44ad-b03c-4d426a1b6afa">
      <Terms xmlns="http://schemas.microsoft.com/office/infopath/2007/PartnerControls"/>
    </ScenarioTagsTaxHTField0>
    <LocRecommendedHandoff xmlns="5fce2081-f58c-44ad-b03c-4d426a1b6afa" xsi:nil="true"/>
    <TaxCatchAll xmlns="5fce2081-f58c-44ad-b03c-4d426a1b6afa"/>
    <InternalTagsTaxHTField0 xmlns="5fce2081-f58c-44ad-b03c-4d426a1b6afa">
      <Terms xmlns="http://schemas.microsoft.com/office/infopath/2007/PartnerControls"/>
    </InternalTagsTaxHTField0>
    <OriginalRelease xmlns="5fce2081-f58c-44ad-b03c-4d426a1b6afa">14</OriginalRelease>
    <RecommendationsModifier xmlns="5fce2081-f58c-44ad-b03c-4d426a1b6afa" xsi:nil="true"/>
    <CampaignTagsTaxHTField0 xmlns="5fce2081-f58c-44ad-b03c-4d426a1b6afa">
      <Terms xmlns="http://schemas.microsoft.com/office/infopath/2007/PartnerControls"/>
    </CampaignTagsTaxHTField0>
    <FeatureTagsTaxHTField0 xmlns="5fce2081-f58c-44ad-b03c-4d426a1b6afa">
      <Terms xmlns="http://schemas.microsoft.com/office/infopath/2007/PartnerControls"/>
    </FeatureTagsTaxHTField0>
    <LocalizationTagsTaxHTField0 xmlns="5fce2081-f58c-44ad-b03c-4d426a1b6afa">
      <Terms xmlns="http://schemas.microsoft.com/office/infopath/2007/PartnerControls"/>
    </LocalizationTagsTaxHTField0>
    <LocLastLocAttemptVersionLookup xmlns="5fce2081-f58c-44ad-b03c-4d426a1b6afa">145738</LocLastLocAttemptVersionLookup>
    <LocMarketGroupTiers2 xmlns="5fce2081-f58c-44ad-b03c-4d426a1b6afa" xsi:nil="true"/>
  </documentManagement>
</p:properties>
</file>

<file path=customXml/itemProps1.xml><?xml version="1.0" encoding="utf-8"?>
<ds:datastoreItem xmlns:ds="http://schemas.openxmlformats.org/officeDocument/2006/customXml" ds:itemID="{6018481C-2379-4327-A908-DF5537CF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ce2081-f58c-44ad-b03c-4d426a1b6a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9B497F-61F9-416E-9E6F-A4CA7944E6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F17470-9593-40DB-B66B-C683BE9C526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999ED1-D436-4A51-87A0-786A89FA1946}">
  <ds:schemaRefs>
    <ds:schemaRef ds:uri="http://schemas.microsoft.com/office/2006/metadata/properties"/>
    <ds:schemaRef ds:uri="http://schemas.microsoft.com/office/infopath/2007/PartnerControls"/>
    <ds:schemaRef ds:uri="5fce2081-f58c-44ad-b03c-4d426a1b6a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Jelentés (Esszencia téma).dotx</Template>
  <TotalTime>0</TotalTime>
  <Pages>1</Pages>
  <Words>551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Feladat kiosztás</vt:lpstr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BMI-Projekt</dc:title>
  <dc:subject>Készítette: Tóth Kornél, Utasi Zalán Zoltán</dc:subject>
  <dc:creator>Tóth Kornél</dc:creator>
  <cp:lastModifiedBy>O365 felhasználó</cp:lastModifiedBy>
  <cp:revision>4</cp:revision>
  <cp:lastPrinted>2025-12-07T05:45:00Z</cp:lastPrinted>
  <dcterms:created xsi:type="dcterms:W3CDTF">2025-12-07T05:44:00Z</dcterms:created>
  <dcterms:modified xsi:type="dcterms:W3CDTF">2025-12-07T05:45:00Z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0x010100ADEC13B5E4FA0F4BA72DC03E1FAE02FA04009372B5BAB9923946A28806341B445653</vt:lpwstr>
  </property>
</Properties>
</file>