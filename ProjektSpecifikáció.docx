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22A3BF3E" w14:textId="0FBDA466" w:rsidR="00AC0C58" w:rsidRDefault="00156727">
          <w:pPr>
            <w:rPr>
              <w:kern w:val="28"/>
            </w:rPr>
          </w:pPr>
          <w:r>
            <w:rPr>
              <w:noProof/>
              <w:sz w:val="56"/>
            </w:rPr>
            <w:drawing>
              <wp:anchor distT="0" distB="0" distL="114300" distR="114300" simplePos="0" relativeHeight="251675648" behindDoc="1" locked="0" layoutInCell="1" allowOverlap="1" wp14:anchorId="36C765F0" wp14:editId="270F9003">
                <wp:simplePos x="0" y="0"/>
                <wp:positionH relativeFrom="column">
                  <wp:posOffset>-217967</wp:posOffset>
                </wp:positionH>
                <wp:positionV relativeFrom="paragraph">
                  <wp:posOffset>-217967</wp:posOffset>
                </wp:positionV>
                <wp:extent cx="6783572" cy="6400800"/>
                <wp:effectExtent l="0" t="0" r="0" b="0"/>
                <wp:wrapNone/>
                <wp:docPr id="18" name="Ké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1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655" cy="640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7EEC6FAE" w14:textId="042EBAB7" w:rsidR="00AC0C58" w:rsidRDefault="001479BF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01A478A" wp14:editId="3E64AFF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7635240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Szövegdoboz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5F630" w14:textId="0702A7AA" w:rsidR="00AC0C58" w:rsidRPr="00755561" w:rsidRDefault="00C96995">
                                <w:pPr>
                                  <w:pStyle w:val="Alcm"/>
                                </w:pPr>
                                <w:bookmarkStart w:id="0" w:name="_Toc214556119"/>
                                <w:r w:rsidRPr="00C96995">
                                  <w:t>PROJEKT SPECIFIKÁCIÓ</w:t>
                                </w:r>
                                <w:bookmarkEnd w:id="0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1A478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7375F630" w14:textId="0702A7AA" w:rsidR="00AC0C58" w:rsidRPr="00755561" w:rsidRDefault="00C96995">
                          <w:pPr>
                            <w:pStyle w:val="Alcm"/>
                          </w:pPr>
                          <w:bookmarkStart w:id="1" w:name="_Toc214556119"/>
                          <w:r w:rsidRPr="00C96995">
                            <w:t>PROJEKT SPECIFIKÁCIÓ</w:t>
                          </w:r>
                          <w:bookmarkEnd w:id="1"/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4DBA9C" wp14:editId="44FCDBCC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Szövegdoboz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DA3EB" w14:textId="1C67D1B4" w:rsidR="00AC0C58" w:rsidRPr="00755561" w:rsidRDefault="00000000">
                                <w:pPr>
                                  <w:pStyle w:val="Cm"/>
                                  <w:rPr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Cs w:val="56"/>
                                    </w:rPr>
                                    <w:alias w:val="Cím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355BF5" w:rsidRPr="00755561">
                                      <w:rPr>
                                        <w:szCs w:val="56"/>
                                      </w:rPr>
                                      <w:t>BMI-Projekt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4DBA9C" id="Szövegdoboz 26" o:spid="_x0000_s1027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" filled="f" stroked="f">
                    <v:textbox>
                      <w:txbxContent>
                        <w:p w14:paraId="2DEDA3EB" w14:textId="1C67D1B4" w:rsidR="00AC0C58" w:rsidRPr="00755561" w:rsidRDefault="00000000">
                          <w:pPr>
                            <w:pStyle w:val="Cm"/>
                            <w:rPr>
                              <w:szCs w:val="56"/>
                            </w:rPr>
                          </w:pPr>
                          <w:sdt>
                            <w:sdtPr>
                              <w:rPr>
                                <w:szCs w:val="56"/>
                              </w:rPr>
                              <w:alias w:val="Cím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55BF5" w:rsidRPr="00755561">
                                <w:rPr>
                                  <w:szCs w:val="56"/>
                                </w:rPr>
                                <w:t>BMI-Projekt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388F4E1" wp14:editId="2CC7980A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Téglala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0BCBF37" id="Téglalap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3AC7B87" wp14:editId="0B0B99ED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Téglala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11F34A41" id="Téglalap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1CCF32" wp14:editId="0745908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Téglala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16399CB" id="Téglalap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2C72D78" wp14:editId="7E280991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8242935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Szövegdoboz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8F0CF" w14:textId="77777777" w:rsidR="007D3CB1" w:rsidRPr="00755561" w:rsidRDefault="00000000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lcím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7D3CB1" w:rsidRPr="00755561">
                                      <w:rPr>
                                        <w:sz w:val="28"/>
                                        <w:szCs w:val="28"/>
                                      </w:rPr>
                                      <w:t>Készítette: Tóth Kornél, Utasi Zalán Zoltán</w:t>
                                    </w:r>
                                  </w:sdtContent>
                                </w:sdt>
                              </w:p>
                              <w:p w14:paraId="37F51FB8" w14:textId="497D6B44" w:rsidR="00AC0C58" w:rsidRPr="00755561" w:rsidRDefault="00AC0C58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C72D78" id="Szövegdoboz 24" o:spid="_x0000_s1028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BhCZJF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6B88F0CF" w14:textId="77777777" w:rsidR="007D3CB1" w:rsidRPr="00755561" w:rsidRDefault="00000000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lcím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7D3CB1" w:rsidRPr="00755561">
                                <w:rPr>
                                  <w:sz w:val="28"/>
                                  <w:szCs w:val="28"/>
                                </w:rPr>
                                <w:t>Készítette: Tóth Kornél, Utasi Zalán Zoltán</w:t>
                              </w:r>
                            </w:sdtContent>
                          </w:sdt>
                        </w:p>
                        <w:p w14:paraId="37F51FB8" w14:textId="497D6B44" w:rsidR="00AC0C58" w:rsidRPr="00755561" w:rsidRDefault="00AC0C58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p w14:paraId="4DF2C898" w14:textId="4EA7C5B9" w:rsidR="00AC0C58" w:rsidRDefault="00AC0C58">
      <w:pPr>
        <w:pStyle w:val="Alcm"/>
        <w:rPr>
          <w:rFonts w:asciiTheme="minorHAnsi" w:eastAsiaTheme="minorEastAsia" w:hAnsiTheme="minorHAnsi" w:cstheme="minorBidi"/>
          <w:iCs w:val="0"/>
          <w:caps w:val="0"/>
          <w:color w:val="auto"/>
          <w:sz w:val="22"/>
          <w:szCs w:val="22"/>
        </w:rPr>
      </w:pPr>
    </w:p>
    <w:p w14:paraId="6FDFF5C0" w14:textId="09E49A4F" w:rsidR="00CA29C1" w:rsidRDefault="00CA29C1">
      <w:pPr>
        <w:pStyle w:val="TJ1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\h \z \t "Alcím;1" </w:instrText>
      </w:r>
      <w:r>
        <w:fldChar w:fldCharType="separate"/>
      </w:r>
      <w:hyperlink w:anchor="_Toc214556119" w:history="1">
        <w:r w:rsidRPr="00F52F6D">
          <w:rPr>
            <w:rStyle w:val="Hiperhivatkozs"/>
            <w:noProof/>
          </w:rPr>
          <w:t>PROJEKT 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7DE3C7D9" w14:textId="0A185FF6" w:rsidR="00CA29C1" w:rsidRDefault="00CA29C1">
      <w:pPr>
        <w:pStyle w:val="TJ1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0" w:history="1">
        <w:r w:rsidRPr="00F52F6D">
          <w:rPr>
            <w:rStyle w:val="Hiperhivatkozs"/>
            <w:noProof/>
          </w:rPr>
          <w:t>1. Projekt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76CED6" w14:textId="21F9CC7B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1" w:history="1">
        <w:r w:rsidRPr="00F52F6D">
          <w:rPr>
            <w:rStyle w:val="Hiperhivatkozs"/>
            <w:noProof/>
          </w:rPr>
          <w:t>1.1 A projekt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E9BD16" w14:textId="6544AD5C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2" w:history="1">
        <w:r w:rsidRPr="00F52F6D">
          <w:rPr>
            <w:rStyle w:val="Hiperhivatkozs"/>
            <w:noProof/>
          </w:rPr>
          <w:t>1.2 A projekt rövid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07CA90" w14:textId="3615D469" w:rsidR="00CA29C1" w:rsidRDefault="00CA29C1">
      <w:pPr>
        <w:pStyle w:val="TJ1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3" w:history="1">
        <w:r w:rsidRPr="00F52F6D">
          <w:rPr>
            <w:rStyle w:val="Hiperhivatkozs"/>
            <w:noProof/>
          </w:rPr>
          <w:t>2. Szoftver 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F2BA6D" w14:textId="741501CF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4" w:history="1">
        <w:r w:rsidRPr="00F52F6D">
          <w:rPr>
            <w:rStyle w:val="Hiperhivatkozs"/>
            <w:noProof/>
          </w:rPr>
          <w:t>2.1 A program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E69F58" w14:textId="681E5AA5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5" w:history="1">
        <w:r w:rsidRPr="00F52F6D">
          <w:rPr>
            <w:rStyle w:val="Hiperhivatkozs"/>
            <w:noProof/>
          </w:rPr>
          <w:t>2.2 Célok és hatókör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7BD233" w14:textId="5E2B4A50" w:rsidR="00CA29C1" w:rsidRDefault="00CA29C1">
      <w:pPr>
        <w:pStyle w:val="TJ1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6" w:history="1">
        <w:r w:rsidRPr="00F52F6D">
          <w:rPr>
            <w:rStyle w:val="Hiperhivatkozs"/>
            <w:noProof/>
          </w:rPr>
          <w:t>3.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BE98F" w14:textId="4030753A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7" w:history="1">
        <w:r w:rsidRPr="00F52F6D">
          <w:rPr>
            <w:rStyle w:val="Hiperhivatkozs"/>
            <w:noProof/>
          </w:rPr>
          <w:t>3.1 A program dokumentációja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7BF687" w14:textId="1A64CCE8" w:rsidR="00CA29C1" w:rsidRDefault="00CA29C1">
      <w:pPr>
        <w:pStyle w:val="TJ2"/>
        <w:tabs>
          <w:tab w:val="right" w:leader="dot" w:pos="10070"/>
        </w:tabs>
        <w:rPr>
          <w:noProof/>
          <w:kern w:val="2"/>
          <w:sz w:val="24"/>
          <w:szCs w:val="24"/>
          <w14:ligatures w14:val="standardContextual"/>
        </w:rPr>
      </w:pPr>
      <w:hyperlink w:anchor="_Toc214556128" w:history="1">
        <w:r w:rsidRPr="00F52F6D">
          <w:rPr>
            <w:rStyle w:val="Hiperhivatkozs"/>
            <w:noProof/>
          </w:rPr>
          <w:t>3.2 Az adatbázis dokumentációja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167F39" w14:textId="0DAD823F" w:rsidR="00CA29C1" w:rsidRPr="00CA29C1" w:rsidRDefault="00CA29C1" w:rsidP="00CA29C1">
      <w:r>
        <w:fldChar w:fldCharType="end"/>
      </w:r>
    </w:p>
    <w:p w14:paraId="7D2A7011" w14:textId="2E7BFF8B" w:rsidR="00AE75F4" w:rsidRDefault="00AE75F4" w:rsidP="00AE75F4"/>
    <w:p w14:paraId="21000D06" w14:textId="77777777" w:rsidR="00AE75F4" w:rsidRDefault="00AE75F4">
      <w:pPr>
        <w:spacing w:line="276" w:lineRule="auto"/>
      </w:pPr>
      <w:r>
        <w:br w:type="page"/>
      </w:r>
    </w:p>
    <w:p w14:paraId="07DC2554" w14:textId="77777777" w:rsidR="00356094" w:rsidRDefault="00356094" w:rsidP="00260C78">
      <w:pPr>
        <w:pStyle w:val="Cmsor2"/>
        <w:rPr>
          <w:rStyle w:val="Kiemels2"/>
          <w:b/>
          <w:bCs/>
        </w:rPr>
      </w:pPr>
    </w:p>
    <w:p w14:paraId="7A13D3B7" w14:textId="77777777" w:rsidR="00C96995" w:rsidRPr="00C96995" w:rsidRDefault="00C96995" w:rsidP="00C96995">
      <w:pPr>
        <w:pStyle w:val="Alcm"/>
      </w:pPr>
      <w:bookmarkStart w:id="2" w:name="_Toc214556120"/>
      <w:r w:rsidRPr="00C96995">
        <w:t>1. Projekt leírása</w:t>
      </w:r>
      <w:bookmarkEnd w:id="2"/>
    </w:p>
    <w:p w14:paraId="65AE06A5" w14:textId="77777777" w:rsidR="00C96995" w:rsidRPr="00C96995" w:rsidRDefault="00C96995" w:rsidP="00C96995">
      <w:pPr>
        <w:pStyle w:val="Cmsor2"/>
      </w:pPr>
      <w:bookmarkStart w:id="3" w:name="_Toc214556121"/>
      <w:r w:rsidRPr="00C96995">
        <w:t>1.1 A projekt címe</w:t>
      </w:r>
      <w:bookmarkEnd w:id="3"/>
    </w:p>
    <w:p w14:paraId="6041C8D2" w14:textId="77777777" w:rsidR="00C96995" w:rsidRPr="00C96995" w:rsidRDefault="00C96995" w:rsidP="00C96995">
      <w:pPr>
        <w:spacing w:line="276" w:lineRule="auto"/>
      </w:pPr>
      <w:r w:rsidRPr="00C96995">
        <w:rPr>
          <w:b/>
          <w:bCs/>
        </w:rPr>
        <w:t>Testösszetétel Mérő és Elemző Rendszer (Iskolai Egészségügyi Monitoring Projekt)</w:t>
      </w:r>
    </w:p>
    <w:p w14:paraId="56C21B2C" w14:textId="77777777" w:rsidR="00C96995" w:rsidRPr="00C96995" w:rsidRDefault="00C96995" w:rsidP="00C96995">
      <w:pPr>
        <w:pStyle w:val="Cmsor2"/>
      </w:pPr>
      <w:bookmarkStart w:id="4" w:name="_Toc214556122"/>
      <w:r w:rsidRPr="00C96995">
        <w:t>1.2 A projekt rövid ismertetése</w:t>
      </w:r>
      <w:bookmarkEnd w:id="4"/>
    </w:p>
    <w:p w14:paraId="6F993CA0" w14:textId="77777777" w:rsidR="00C96995" w:rsidRPr="00C96995" w:rsidRDefault="00C96995" w:rsidP="00C96995">
      <w:pPr>
        <w:spacing w:line="276" w:lineRule="auto"/>
      </w:pPr>
      <w:r w:rsidRPr="00C96995">
        <w:t>A projekt célja egy olyan rendszer létrehozása, amely egy iskolában végzett egészségügyi mérések adatait képes rögzíteni, tárolni és elemezni.</w:t>
      </w:r>
      <w:r w:rsidRPr="00C96995">
        <w:br/>
        <w:t>A tanulókról készült mérések – például testzsír, testsúly, magasság – bekerülnek egy adatbázisba, ahol később lekérdezések és jelentések készíthetők belőlük.</w:t>
      </w:r>
    </w:p>
    <w:p w14:paraId="64B7B791" w14:textId="77777777" w:rsidR="00C96995" w:rsidRPr="00C96995" w:rsidRDefault="00C96995" w:rsidP="00C96995">
      <w:pPr>
        <w:spacing w:line="276" w:lineRule="auto"/>
      </w:pPr>
      <w:r w:rsidRPr="00C96995">
        <w:t>A rendszer két részből áll:</w:t>
      </w:r>
    </w:p>
    <w:p w14:paraId="770A0FD0" w14:textId="77777777" w:rsidR="00C96995" w:rsidRPr="00C96995" w:rsidRDefault="00C96995" w:rsidP="00C96995">
      <w:pPr>
        <w:numPr>
          <w:ilvl w:val="0"/>
          <w:numId w:val="10"/>
        </w:numPr>
        <w:spacing w:line="276" w:lineRule="auto"/>
      </w:pPr>
      <w:r w:rsidRPr="00C96995">
        <w:rPr>
          <w:b/>
          <w:bCs/>
        </w:rPr>
        <w:t>C# alkalmazás</w:t>
      </w:r>
      <w:r w:rsidRPr="00C96995">
        <w:t>, amely az adatbevitelért és a MySQL adatbázissal való közvetlen kommunikációért felel.</w:t>
      </w:r>
    </w:p>
    <w:p w14:paraId="580D8C1B" w14:textId="77777777" w:rsidR="00C96995" w:rsidRPr="00C96995" w:rsidRDefault="00C96995" w:rsidP="00C96995">
      <w:pPr>
        <w:numPr>
          <w:ilvl w:val="0"/>
          <w:numId w:val="10"/>
        </w:numPr>
        <w:spacing w:line="276" w:lineRule="auto"/>
      </w:pPr>
      <w:r w:rsidRPr="00C96995">
        <w:rPr>
          <w:b/>
          <w:bCs/>
        </w:rPr>
        <w:t>Webes felület (HTML, CSS, JavaScript)</w:t>
      </w:r>
      <w:r w:rsidRPr="00C96995">
        <w:t>, amely a tárolt adatok megjelenítését, böngészését és alapvető statisztikai elemzését teszi lehetővé.</w:t>
      </w:r>
    </w:p>
    <w:p w14:paraId="1AC4D73B" w14:textId="77777777" w:rsidR="00C96995" w:rsidRPr="00C96995" w:rsidRDefault="00C96995" w:rsidP="00C96995">
      <w:pPr>
        <w:spacing w:line="276" w:lineRule="auto"/>
      </w:pPr>
      <w:r w:rsidRPr="00C96995">
        <w:t>A projekt fontos szerepet játszik az iskolai egészségügyi állapot nyomon követésében, elemzésében, és támogatja a testösszetétel optimális értékelését (testzsír és BMI kategóriák alapján).</w:t>
      </w:r>
      <w:r w:rsidRPr="00C96995">
        <w:br/>
        <w:t xml:space="preserve">A testzsír– és BMI-határokat a </w:t>
      </w:r>
      <w:r w:rsidRPr="00C96995">
        <w:rPr>
          <w:i/>
          <w:iCs/>
        </w:rPr>
        <w:t>testösszetétel ismertető dokumentumból</w:t>
      </w:r>
      <w:r w:rsidRPr="00C96995">
        <w:t xml:space="preserve"> vettük át </w:t>
      </w:r>
    </w:p>
    <w:p w14:paraId="0C81A9BC" w14:textId="77777777" w:rsidR="00C96995" w:rsidRPr="00C96995" w:rsidRDefault="00C96995" w:rsidP="00C96995">
      <w:pPr>
        <w:spacing w:line="276" w:lineRule="auto"/>
      </w:pPr>
      <w:r w:rsidRPr="00C96995">
        <w:t>Adat</w:t>
      </w:r>
    </w:p>
    <w:p w14:paraId="655946B8" w14:textId="77777777" w:rsidR="00C96995" w:rsidRPr="00C96995" w:rsidRDefault="00C96995" w:rsidP="00C96995">
      <w:pPr>
        <w:spacing w:line="276" w:lineRule="auto"/>
      </w:pPr>
      <w:r w:rsidRPr="00C96995">
        <w:t>.</w:t>
      </w:r>
    </w:p>
    <w:p w14:paraId="2CFAEE3E" w14:textId="77777777" w:rsidR="00C96995" w:rsidRPr="00C96995" w:rsidRDefault="00C96995" w:rsidP="00C96995">
      <w:pPr>
        <w:spacing w:line="276" w:lineRule="auto"/>
      </w:pPr>
      <w:r w:rsidRPr="00C96995">
        <w:pict w14:anchorId="74A92A9B">
          <v:rect id="_x0000_i1051" style="width:0;height:1.5pt" o:hralign="center" o:hrstd="t" o:hr="t" fillcolor="#a0a0a0" stroked="f"/>
        </w:pict>
      </w:r>
    </w:p>
    <w:p w14:paraId="31927B7E" w14:textId="77777777" w:rsidR="00C96995" w:rsidRPr="00C96995" w:rsidRDefault="00C96995" w:rsidP="00C96995">
      <w:pPr>
        <w:pStyle w:val="Alcm"/>
      </w:pPr>
      <w:bookmarkStart w:id="5" w:name="_Toc214556123"/>
      <w:r w:rsidRPr="00C96995">
        <w:t>2. Szoftver specifikáció</w:t>
      </w:r>
      <w:bookmarkEnd w:id="5"/>
    </w:p>
    <w:p w14:paraId="5B9868BD" w14:textId="77777777" w:rsidR="00C96995" w:rsidRPr="00C96995" w:rsidRDefault="00C96995" w:rsidP="00C96995">
      <w:pPr>
        <w:pStyle w:val="Cmsor2"/>
      </w:pPr>
      <w:bookmarkStart w:id="6" w:name="_Toc214556124"/>
      <w:r w:rsidRPr="00C96995">
        <w:t>2.1 A program leírása</w:t>
      </w:r>
      <w:bookmarkEnd w:id="6"/>
    </w:p>
    <w:p w14:paraId="00F6FDF2" w14:textId="77777777" w:rsidR="00C96995" w:rsidRPr="00C96995" w:rsidRDefault="00C96995" w:rsidP="00C96995">
      <w:pPr>
        <w:spacing w:line="276" w:lineRule="auto"/>
      </w:pPr>
      <w:r w:rsidRPr="00C96995">
        <w:t>A rendszer két fő szoftverkomponensből épül fel:</w:t>
      </w:r>
    </w:p>
    <w:p w14:paraId="1E78D3E1" w14:textId="77777777" w:rsidR="00C96995" w:rsidRPr="00C96995" w:rsidRDefault="00C96995" w:rsidP="00C96995">
      <w:pPr>
        <w:spacing w:line="276" w:lineRule="auto"/>
        <w:rPr>
          <w:b/>
          <w:bCs/>
        </w:rPr>
      </w:pPr>
      <w:r w:rsidRPr="00C96995">
        <w:rPr>
          <w:b/>
          <w:bCs/>
        </w:rPr>
        <w:t>1) C# alapú adatkezelő alkalmazás</w:t>
      </w:r>
    </w:p>
    <w:p w14:paraId="1C65239A" w14:textId="77777777" w:rsidR="00C96995" w:rsidRPr="00C96995" w:rsidRDefault="00C96995" w:rsidP="00C96995">
      <w:pPr>
        <w:spacing w:line="276" w:lineRule="auto"/>
      </w:pPr>
      <w:r w:rsidRPr="00C96995">
        <w:t>Feladatai:</w:t>
      </w:r>
    </w:p>
    <w:p w14:paraId="6F138726" w14:textId="77777777" w:rsidR="00C96995" w:rsidRPr="00C96995" w:rsidRDefault="00C96995" w:rsidP="00C96995">
      <w:pPr>
        <w:numPr>
          <w:ilvl w:val="0"/>
          <w:numId w:val="11"/>
        </w:numPr>
        <w:spacing w:line="276" w:lineRule="auto"/>
      </w:pPr>
      <w:r w:rsidRPr="00C96995">
        <w:t>Személyek adatainak rögzítése (név, lakcím, osztály, TAJ, nem stb.)</w:t>
      </w:r>
    </w:p>
    <w:p w14:paraId="5B34A7D7" w14:textId="77777777" w:rsidR="00C96995" w:rsidRPr="00C96995" w:rsidRDefault="00C96995" w:rsidP="00C96995">
      <w:pPr>
        <w:numPr>
          <w:ilvl w:val="0"/>
          <w:numId w:val="11"/>
        </w:numPr>
        <w:spacing w:line="276" w:lineRule="auto"/>
      </w:pPr>
      <w:r w:rsidRPr="00C96995">
        <w:t>Kártyaadatok hozzárendelése (RFID/UID kezelés)</w:t>
      </w:r>
    </w:p>
    <w:p w14:paraId="0E17BC0C" w14:textId="77777777" w:rsidR="00C96995" w:rsidRPr="00C96995" w:rsidRDefault="00C96995" w:rsidP="00C96995">
      <w:pPr>
        <w:numPr>
          <w:ilvl w:val="0"/>
          <w:numId w:val="11"/>
        </w:numPr>
        <w:spacing w:line="276" w:lineRule="auto"/>
      </w:pPr>
      <w:r w:rsidRPr="00C96995">
        <w:t>Testzsír-, magasság- és súlymérések rögzítése</w:t>
      </w:r>
    </w:p>
    <w:p w14:paraId="3CC7ACAD" w14:textId="77777777" w:rsidR="00C96995" w:rsidRDefault="00C96995" w:rsidP="00C96995">
      <w:pPr>
        <w:spacing w:line="276" w:lineRule="auto"/>
        <w:ind w:left="720"/>
      </w:pPr>
    </w:p>
    <w:p w14:paraId="2EB11F24" w14:textId="77777777" w:rsidR="00C96995" w:rsidRDefault="00C96995" w:rsidP="00C96995">
      <w:pPr>
        <w:spacing w:line="276" w:lineRule="auto"/>
        <w:ind w:left="720"/>
      </w:pPr>
    </w:p>
    <w:p w14:paraId="3F95E323" w14:textId="5338375F" w:rsidR="00C96995" w:rsidRPr="00C96995" w:rsidRDefault="00C96995" w:rsidP="00C96995">
      <w:pPr>
        <w:numPr>
          <w:ilvl w:val="0"/>
          <w:numId w:val="11"/>
        </w:numPr>
        <w:spacing w:line="276" w:lineRule="auto"/>
      </w:pPr>
      <w:r w:rsidRPr="00C96995">
        <w:t>Mérések időbélyeggel történő tárolása</w:t>
      </w:r>
    </w:p>
    <w:p w14:paraId="74379A31" w14:textId="77777777" w:rsidR="00C96995" w:rsidRPr="00C96995" w:rsidRDefault="00C96995" w:rsidP="00C96995">
      <w:pPr>
        <w:numPr>
          <w:ilvl w:val="0"/>
          <w:numId w:val="11"/>
        </w:numPr>
        <w:spacing w:line="276" w:lineRule="auto"/>
      </w:pPr>
      <w:r w:rsidRPr="00C96995">
        <w:t>Kommunikáció a MySQL adatbázissal</w:t>
      </w:r>
    </w:p>
    <w:p w14:paraId="142339E6" w14:textId="77777777" w:rsidR="00C96995" w:rsidRPr="00C96995" w:rsidRDefault="00C96995" w:rsidP="00C96995">
      <w:pPr>
        <w:spacing w:line="276" w:lineRule="auto"/>
      </w:pPr>
      <w:r w:rsidRPr="00C96995">
        <w:t xml:space="preserve">Az adatbázis szerkezetét a </w:t>
      </w:r>
      <w:r w:rsidRPr="00C96995">
        <w:rPr>
          <w:i/>
          <w:iCs/>
        </w:rPr>
        <w:t>database.sql</w:t>
      </w:r>
      <w:r w:rsidRPr="00C96995">
        <w:t xml:space="preserve"> határozza meg </w:t>
      </w:r>
    </w:p>
    <w:p w14:paraId="2670D5D8" w14:textId="77777777" w:rsidR="00C96995" w:rsidRPr="00C96995" w:rsidRDefault="00C96995" w:rsidP="00C96995">
      <w:pPr>
        <w:spacing w:line="276" w:lineRule="auto"/>
      </w:pPr>
      <w:r w:rsidRPr="00C96995">
        <w:t>database</w:t>
      </w:r>
    </w:p>
    <w:p w14:paraId="51C8762A" w14:textId="77777777" w:rsidR="00C96995" w:rsidRPr="00C96995" w:rsidRDefault="00C96995" w:rsidP="00C96995">
      <w:pPr>
        <w:spacing w:line="276" w:lineRule="auto"/>
      </w:pPr>
      <w:r w:rsidRPr="00C96995">
        <w:t>.</w:t>
      </w:r>
    </w:p>
    <w:p w14:paraId="126A1A07" w14:textId="77777777" w:rsidR="00C96995" w:rsidRPr="00C96995" w:rsidRDefault="00C96995" w:rsidP="00C96995">
      <w:pPr>
        <w:spacing w:line="276" w:lineRule="auto"/>
        <w:rPr>
          <w:b/>
          <w:bCs/>
        </w:rPr>
      </w:pPr>
      <w:r w:rsidRPr="00C96995">
        <w:rPr>
          <w:b/>
          <w:bCs/>
        </w:rPr>
        <w:t>2) HTML/CSS/JavaScript alapú webes felület</w:t>
      </w:r>
    </w:p>
    <w:p w14:paraId="0B75402F" w14:textId="77777777" w:rsidR="00C96995" w:rsidRPr="00C96995" w:rsidRDefault="00C96995" w:rsidP="00C96995">
      <w:pPr>
        <w:spacing w:line="276" w:lineRule="auto"/>
      </w:pPr>
      <w:r w:rsidRPr="00C96995">
        <w:t>Funkciói:</w:t>
      </w:r>
    </w:p>
    <w:p w14:paraId="2C2C030C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Adatok megjelenítése táblázatokban</w:t>
      </w:r>
    </w:p>
    <w:p w14:paraId="2F7DB123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Diákok és mérések listázása, szűrése, keresése</w:t>
      </w:r>
    </w:p>
    <w:p w14:paraId="04015406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BMI automatikus kikalkulálása a mérések alapján</w:t>
      </w:r>
    </w:p>
    <w:p w14:paraId="42012885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Testzsír értékek besorolása a nemspecifikus kategóriák szerint</w:t>
      </w:r>
    </w:p>
    <w:p w14:paraId="417C54F3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Statisztikák, jelentések generálása</w:t>
      </w:r>
    </w:p>
    <w:p w14:paraId="59D3D7ED" w14:textId="77777777" w:rsidR="00C96995" w:rsidRPr="00C96995" w:rsidRDefault="00C96995" w:rsidP="00C96995">
      <w:pPr>
        <w:numPr>
          <w:ilvl w:val="0"/>
          <w:numId w:val="12"/>
        </w:numPr>
        <w:spacing w:line="276" w:lineRule="auto"/>
      </w:pPr>
      <w:r w:rsidRPr="00C96995">
        <w:t>Felhasználóbarát UI biztosítása</w:t>
      </w:r>
    </w:p>
    <w:p w14:paraId="2F0F7D49" w14:textId="77777777" w:rsidR="00C96995" w:rsidRPr="00C96995" w:rsidRDefault="00C96995" w:rsidP="00C96995">
      <w:pPr>
        <w:spacing w:line="276" w:lineRule="auto"/>
      </w:pPr>
      <w:r w:rsidRPr="00C96995">
        <w:t>A webes felület célja az adatok vizuális és interaktív felfedezése.</w:t>
      </w:r>
    </w:p>
    <w:p w14:paraId="0046195D" w14:textId="77777777" w:rsidR="00C96995" w:rsidRPr="00C96995" w:rsidRDefault="00C96995" w:rsidP="00C96995">
      <w:pPr>
        <w:spacing w:line="276" w:lineRule="auto"/>
      </w:pPr>
      <w:r w:rsidRPr="00C96995">
        <w:pict w14:anchorId="18D47386">
          <v:rect id="_x0000_i1052" style="width:0;height:1.5pt" o:hralign="center" o:hrstd="t" o:hr="t" fillcolor="#a0a0a0" stroked="f"/>
        </w:pict>
      </w:r>
    </w:p>
    <w:p w14:paraId="1C47AEF9" w14:textId="77777777" w:rsidR="00C96995" w:rsidRPr="00C96995" w:rsidRDefault="00C96995" w:rsidP="00C96995">
      <w:pPr>
        <w:pStyle w:val="Cmsor2"/>
      </w:pPr>
      <w:bookmarkStart w:id="7" w:name="_Toc214556125"/>
      <w:r w:rsidRPr="00C96995">
        <w:t>2.2 Célok és hatókör</w:t>
      </w:r>
      <w:bookmarkEnd w:id="7"/>
    </w:p>
    <w:p w14:paraId="0510440E" w14:textId="77777777" w:rsidR="00C96995" w:rsidRPr="00C96995" w:rsidRDefault="00C96995" w:rsidP="00C96995">
      <w:pPr>
        <w:spacing w:line="276" w:lineRule="auto"/>
        <w:rPr>
          <w:b/>
          <w:bCs/>
        </w:rPr>
      </w:pPr>
      <w:r w:rsidRPr="00C96995">
        <w:rPr>
          <w:b/>
          <w:bCs/>
        </w:rPr>
        <w:t>Projekt céljai</w:t>
      </w:r>
    </w:p>
    <w:p w14:paraId="5C0F746C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Egy iskolai egészségmonitoring rendszer megvalósítása</w:t>
      </w:r>
    </w:p>
    <w:p w14:paraId="57F23AEF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A testösszetételi adatok pontos rögzítése és elemzése</w:t>
      </w:r>
    </w:p>
    <w:p w14:paraId="02CBCBA7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Könnyen használható felület biztosítása a tanárok és iskolai dolgozók számára</w:t>
      </w:r>
    </w:p>
    <w:p w14:paraId="5F507D90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A korábbi mérések összehasonlíthatósága</w:t>
      </w:r>
    </w:p>
    <w:p w14:paraId="2DEDEA7D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Egészségügyi rizikófaktorok gyors felismerése (pl. elhízás)</w:t>
      </w:r>
    </w:p>
    <w:p w14:paraId="1B497A7B" w14:textId="77777777" w:rsidR="00C96995" w:rsidRPr="00C96995" w:rsidRDefault="00C96995" w:rsidP="00C96995">
      <w:pPr>
        <w:numPr>
          <w:ilvl w:val="0"/>
          <w:numId w:val="13"/>
        </w:numPr>
        <w:spacing w:line="276" w:lineRule="auto"/>
      </w:pPr>
      <w:r w:rsidRPr="00C96995">
        <w:t>A testzsír és BMI értékek automatikus értelmezése</w:t>
      </w:r>
    </w:p>
    <w:p w14:paraId="6CEC7595" w14:textId="77777777" w:rsidR="00C96995" w:rsidRPr="00C96995" w:rsidRDefault="00C96995" w:rsidP="00C96995">
      <w:pPr>
        <w:spacing w:line="276" w:lineRule="auto"/>
        <w:rPr>
          <w:b/>
          <w:bCs/>
        </w:rPr>
      </w:pPr>
      <w:r w:rsidRPr="00C96995">
        <w:rPr>
          <w:b/>
          <w:bCs/>
        </w:rPr>
        <w:t>Projekt hatóköre</w:t>
      </w:r>
    </w:p>
    <w:p w14:paraId="2E0B8562" w14:textId="77777777" w:rsidR="00C96995" w:rsidRDefault="00C96995" w:rsidP="00C96995">
      <w:pPr>
        <w:spacing w:line="276" w:lineRule="auto"/>
      </w:pPr>
    </w:p>
    <w:p w14:paraId="4667B81C" w14:textId="03DC1B2F" w:rsidR="00C96995" w:rsidRPr="00C96995" w:rsidRDefault="00C96995" w:rsidP="00C96995">
      <w:pPr>
        <w:spacing w:line="276" w:lineRule="auto"/>
      </w:pPr>
      <w:r w:rsidRPr="00C96995">
        <w:t>A rendszer az alábbi területekre terjed ki:</w:t>
      </w:r>
    </w:p>
    <w:p w14:paraId="140EE211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Személyek adatainak nyilvántartása</w:t>
      </w:r>
    </w:p>
    <w:p w14:paraId="1A035C20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Kártyakezelés</w:t>
      </w:r>
      <w:r w:rsidRPr="00C96995">
        <w:t xml:space="preserve"> (személy → elektronikus azonosító)</w:t>
      </w:r>
    </w:p>
    <w:p w14:paraId="0DF20913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Testösszetétel-mérések adminisztrációja</w:t>
      </w:r>
    </w:p>
    <w:p w14:paraId="1952E264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Egészségügyi értékek számítása</w:t>
      </w:r>
      <w:r w:rsidRPr="00C96995">
        <w:t xml:space="preserve"> (BMI, testzsír kategória)</w:t>
      </w:r>
    </w:p>
    <w:p w14:paraId="1BC3CA8E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Adatmegjelenítés webes felületen</w:t>
      </w:r>
    </w:p>
    <w:p w14:paraId="413E7437" w14:textId="77777777" w:rsidR="00C96995" w:rsidRPr="00C96995" w:rsidRDefault="00C96995" w:rsidP="00C96995">
      <w:pPr>
        <w:numPr>
          <w:ilvl w:val="0"/>
          <w:numId w:val="14"/>
        </w:numPr>
        <w:spacing w:line="276" w:lineRule="auto"/>
      </w:pPr>
      <w:r w:rsidRPr="00C96995">
        <w:rPr>
          <w:b/>
          <w:bCs/>
        </w:rPr>
        <w:t>Statisztikai elemzés és jelentéskészítés</w:t>
      </w:r>
    </w:p>
    <w:p w14:paraId="13FD3887" w14:textId="77777777" w:rsidR="00C96995" w:rsidRPr="00C96995" w:rsidRDefault="00C96995" w:rsidP="00C96995">
      <w:pPr>
        <w:spacing w:line="276" w:lineRule="auto"/>
      </w:pPr>
      <w:r w:rsidRPr="00C96995">
        <w:t>A projekt nem terjed ki:</w:t>
      </w:r>
    </w:p>
    <w:p w14:paraId="746E3EA6" w14:textId="77777777" w:rsidR="00C96995" w:rsidRPr="00C96995" w:rsidRDefault="00C96995" w:rsidP="00C96995">
      <w:pPr>
        <w:numPr>
          <w:ilvl w:val="0"/>
          <w:numId w:val="15"/>
        </w:numPr>
        <w:spacing w:line="276" w:lineRule="auto"/>
      </w:pPr>
      <w:r w:rsidRPr="00C96995">
        <w:t>Orvosi diagnosztika készítésére</w:t>
      </w:r>
    </w:p>
    <w:p w14:paraId="44665B91" w14:textId="77777777" w:rsidR="00C96995" w:rsidRPr="00C96995" w:rsidRDefault="00C96995" w:rsidP="00C96995">
      <w:pPr>
        <w:numPr>
          <w:ilvl w:val="0"/>
          <w:numId w:val="15"/>
        </w:numPr>
        <w:spacing w:line="276" w:lineRule="auto"/>
      </w:pPr>
      <w:r w:rsidRPr="00C96995">
        <w:t>Külső hálózaton keresztüli adatmegosztásra</w:t>
      </w:r>
    </w:p>
    <w:p w14:paraId="25D3ADDB" w14:textId="77777777" w:rsidR="00C96995" w:rsidRPr="00C96995" w:rsidRDefault="00C96995" w:rsidP="00C96995">
      <w:pPr>
        <w:numPr>
          <w:ilvl w:val="0"/>
          <w:numId w:val="15"/>
        </w:numPr>
        <w:spacing w:line="276" w:lineRule="auto"/>
      </w:pPr>
      <w:r w:rsidRPr="00C96995">
        <w:t>Felhasználói jogosultságkezelésre (nem szerepel explicit a projektben)</w:t>
      </w:r>
    </w:p>
    <w:p w14:paraId="44C17EC7" w14:textId="77777777" w:rsidR="00C96995" w:rsidRPr="00C96995" w:rsidRDefault="00C96995" w:rsidP="00C96995">
      <w:pPr>
        <w:spacing w:line="276" w:lineRule="auto"/>
      </w:pPr>
      <w:r w:rsidRPr="00C96995">
        <w:pict w14:anchorId="29608EDB">
          <v:rect id="_x0000_i1053" style="width:0;height:1.5pt" o:hralign="center" o:hrstd="t" o:hr="t" fillcolor="#a0a0a0" stroked="f"/>
        </w:pict>
      </w:r>
    </w:p>
    <w:p w14:paraId="4E29786D" w14:textId="77777777" w:rsidR="00C96995" w:rsidRPr="00C96995" w:rsidRDefault="00C96995" w:rsidP="00C96995">
      <w:pPr>
        <w:pStyle w:val="Alcm"/>
      </w:pPr>
      <w:bookmarkStart w:id="8" w:name="_Toc214556126"/>
      <w:r w:rsidRPr="00C96995">
        <w:t>3. Dokumentáció</w:t>
      </w:r>
      <w:bookmarkEnd w:id="8"/>
    </w:p>
    <w:p w14:paraId="27FDC929" w14:textId="77777777" w:rsidR="00C96995" w:rsidRPr="00C96995" w:rsidRDefault="00C96995" w:rsidP="00C96995">
      <w:pPr>
        <w:pStyle w:val="Cmsor2"/>
      </w:pPr>
      <w:bookmarkStart w:id="9" w:name="_Toc214556127"/>
      <w:r w:rsidRPr="00C96995">
        <w:t>3.1 A program dokumentációja</w:t>
      </w:r>
      <w:bookmarkEnd w:id="9"/>
    </w:p>
    <w:p w14:paraId="4E1B0262" w14:textId="77777777" w:rsidR="00C96995" w:rsidRPr="00C96995" w:rsidRDefault="00C96995" w:rsidP="00C96995">
      <w:pPr>
        <w:spacing w:line="276" w:lineRule="auto"/>
      </w:pPr>
      <w:r w:rsidRPr="00C96995">
        <w:t>A program két modulból áll:</w:t>
      </w:r>
      <w:r w:rsidRPr="00C96995">
        <w:br/>
      </w:r>
      <w:r w:rsidRPr="00C96995">
        <w:rPr>
          <w:b/>
          <w:bCs/>
        </w:rPr>
        <w:t>C# modul + Webes modul</w:t>
      </w:r>
    </w:p>
    <w:p w14:paraId="7D37574B" w14:textId="77777777" w:rsidR="00C96995" w:rsidRPr="00C96995" w:rsidRDefault="00C96995" w:rsidP="00C96995">
      <w:pPr>
        <w:spacing w:line="276" w:lineRule="auto"/>
      </w:pPr>
      <w:r w:rsidRPr="00C96995">
        <w:t>Dokumentált elemek:</w:t>
      </w:r>
    </w:p>
    <w:p w14:paraId="4F1CD573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A C# program architektúrája</w:t>
      </w:r>
    </w:p>
    <w:p w14:paraId="20358AB3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Adatbevitel folyamata</w:t>
      </w:r>
    </w:p>
    <w:p w14:paraId="4116BA69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Mérés rögzítésének lépései</w:t>
      </w:r>
    </w:p>
    <w:p w14:paraId="1FFA2FA1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MySQL kommunikáció implementációja</w:t>
      </w:r>
    </w:p>
    <w:p w14:paraId="5C01F307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Webes felület felépítése</w:t>
      </w:r>
    </w:p>
    <w:p w14:paraId="51D52E95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>Megjelenített adatok és funkciók használata</w:t>
      </w:r>
    </w:p>
    <w:p w14:paraId="7A68D833" w14:textId="77777777" w:rsidR="00C96995" w:rsidRPr="00C96995" w:rsidRDefault="00C96995" w:rsidP="00C96995">
      <w:pPr>
        <w:numPr>
          <w:ilvl w:val="0"/>
          <w:numId w:val="16"/>
        </w:numPr>
        <w:spacing w:line="276" w:lineRule="auto"/>
      </w:pPr>
      <w:r w:rsidRPr="00C96995">
        <w:t xml:space="preserve">BMI és testzsír kalkulációs algoritmusok forrásai és logikája (az Adat.txt alapján) </w:t>
      </w:r>
    </w:p>
    <w:p w14:paraId="233B2712" w14:textId="77777777" w:rsidR="00C96995" w:rsidRPr="00C96995" w:rsidRDefault="00C96995" w:rsidP="00C96995">
      <w:pPr>
        <w:spacing w:line="276" w:lineRule="auto"/>
      </w:pPr>
      <w:r w:rsidRPr="00C96995">
        <w:t>Adat</w:t>
      </w:r>
    </w:p>
    <w:p w14:paraId="6D9FB37F" w14:textId="77777777" w:rsidR="00C96995" w:rsidRDefault="00C96995" w:rsidP="00C96995">
      <w:pPr>
        <w:spacing w:line="276" w:lineRule="auto"/>
      </w:pPr>
    </w:p>
    <w:p w14:paraId="2F56B1D6" w14:textId="0B08D9FF" w:rsidR="00C96995" w:rsidRPr="00C96995" w:rsidRDefault="00C96995" w:rsidP="00C96995">
      <w:pPr>
        <w:spacing w:line="276" w:lineRule="auto"/>
      </w:pPr>
      <w:r w:rsidRPr="00C96995">
        <w:t>A dokumentáció tartalmazza a teljes működési logikát, a vezérlési folyamatokat és a szoftverhasználati lépéseket is.</w:t>
      </w:r>
    </w:p>
    <w:p w14:paraId="2BF11F7B" w14:textId="77777777" w:rsidR="00C96995" w:rsidRPr="00C96995" w:rsidRDefault="00C96995" w:rsidP="00C96995">
      <w:pPr>
        <w:spacing w:line="276" w:lineRule="auto"/>
      </w:pPr>
      <w:r w:rsidRPr="00C96995">
        <w:pict w14:anchorId="785543B8">
          <v:rect id="_x0000_i1054" style="width:0;height:1.5pt" o:hralign="center" o:hrstd="t" o:hr="t" fillcolor="#a0a0a0" stroked="f"/>
        </w:pict>
      </w:r>
    </w:p>
    <w:p w14:paraId="5C518920" w14:textId="77777777" w:rsidR="00C96995" w:rsidRPr="00C96995" w:rsidRDefault="00C96995" w:rsidP="00C96995">
      <w:pPr>
        <w:pStyle w:val="Cmsor2"/>
      </w:pPr>
      <w:bookmarkStart w:id="10" w:name="_Toc214556128"/>
      <w:r w:rsidRPr="00C96995">
        <w:t>3.2 Az adatbázis dokumentációja</w:t>
      </w:r>
      <w:bookmarkEnd w:id="10"/>
    </w:p>
    <w:p w14:paraId="3F06697E" w14:textId="77777777" w:rsidR="00C96995" w:rsidRPr="00C96995" w:rsidRDefault="00C96995" w:rsidP="00C96995">
      <w:pPr>
        <w:spacing w:line="276" w:lineRule="auto"/>
      </w:pPr>
      <w:r w:rsidRPr="00C96995">
        <w:t>A projekt MySQL adatbázist használ, amely három táblából áll:</w:t>
      </w:r>
    </w:p>
    <w:p w14:paraId="7409CA95" w14:textId="77777777" w:rsidR="00C96995" w:rsidRPr="00C96995" w:rsidRDefault="00C96995" w:rsidP="00CA29C1">
      <w:pPr>
        <w:spacing w:after="60" w:line="276" w:lineRule="auto"/>
        <w:rPr>
          <w:b/>
          <w:bCs/>
        </w:rPr>
      </w:pPr>
      <w:r w:rsidRPr="00C96995">
        <w:rPr>
          <w:b/>
          <w:bCs/>
        </w:rPr>
        <w:t>1) kartya tábla</w:t>
      </w:r>
    </w:p>
    <w:p w14:paraId="36AD9EBB" w14:textId="77777777" w:rsidR="00C96995" w:rsidRPr="00C96995" w:rsidRDefault="00C96995" w:rsidP="00CA29C1">
      <w:pPr>
        <w:numPr>
          <w:ilvl w:val="0"/>
          <w:numId w:val="17"/>
        </w:numPr>
        <w:spacing w:after="60" w:line="276" w:lineRule="auto"/>
      </w:pPr>
      <w:r w:rsidRPr="00C96995">
        <w:t>UID – Kártya azonosító (RFID/QR/NFC)</w:t>
      </w:r>
    </w:p>
    <w:p w14:paraId="3DAF354A" w14:textId="77777777" w:rsidR="00C96995" w:rsidRPr="00C96995" w:rsidRDefault="00C96995" w:rsidP="00CA29C1">
      <w:pPr>
        <w:numPr>
          <w:ilvl w:val="0"/>
          <w:numId w:val="17"/>
        </w:numPr>
        <w:spacing w:after="60" w:line="276" w:lineRule="auto"/>
      </w:pPr>
      <w:r w:rsidRPr="00C96995">
        <w:t>kartyaTipus – A kártya típusa</w:t>
      </w:r>
    </w:p>
    <w:p w14:paraId="059C2B0F" w14:textId="77777777" w:rsidR="00C96995" w:rsidRPr="00C96995" w:rsidRDefault="00C96995" w:rsidP="00CA29C1">
      <w:pPr>
        <w:spacing w:after="60" w:line="276" w:lineRule="auto"/>
        <w:rPr>
          <w:b/>
          <w:bCs/>
        </w:rPr>
      </w:pPr>
      <w:r w:rsidRPr="00C96995">
        <w:rPr>
          <w:b/>
          <w:bCs/>
        </w:rPr>
        <w:t>2) szemelyek tábla</w:t>
      </w:r>
    </w:p>
    <w:p w14:paraId="532C8363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OM – Egyedi azonosító (Auto Increment)</w:t>
      </w:r>
    </w:p>
    <w:p w14:paraId="6DB95BDB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nev – A személy neve</w:t>
      </w:r>
    </w:p>
    <w:p w14:paraId="7B05DA2A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lakcim – Lakcím</w:t>
      </w:r>
    </w:p>
    <w:p w14:paraId="2A8F75F8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TAJ – TAJ-szám</w:t>
      </w:r>
    </w:p>
    <w:p w14:paraId="5CAD768C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nem – Neme</w:t>
      </w:r>
    </w:p>
    <w:p w14:paraId="05A9AF55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szuletesiDatum – Születési dátum</w:t>
      </w:r>
    </w:p>
    <w:p w14:paraId="59B7F485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osztaly – Tanulói osztály</w:t>
      </w:r>
    </w:p>
    <w:p w14:paraId="012C6557" w14:textId="77777777" w:rsidR="00C96995" w:rsidRPr="00C96995" w:rsidRDefault="00C96995" w:rsidP="00CA29C1">
      <w:pPr>
        <w:numPr>
          <w:ilvl w:val="0"/>
          <w:numId w:val="18"/>
        </w:numPr>
        <w:spacing w:after="60" w:line="276" w:lineRule="auto"/>
      </w:pPr>
      <w:r w:rsidRPr="00C96995">
        <w:t>kartya – Hivatkozás a kartya.UID mezőre</w:t>
      </w:r>
    </w:p>
    <w:p w14:paraId="1F3877F9" w14:textId="77777777" w:rsidR="00C96995" w:rsidRPr="00C96995" w:rsidRDefault="00C96995" w:rsidP="00CA29C1">
      <w:pPr>
        <w:spacing w:after="60" w:line="276" w:lineRule="auto"/>
        <w:rPr>
          <w:b/>
          <w:bCs/>
        </w:rPr>
      </w:pPr>
      <w:r w:rsidRPr="00C96995">
        <w:rPr>
          <w:b/>
          <w:bCs/>
        </w:rPr>
        <w:t>3) meresek tábla</w:t>
      </w:r>
    </w:p>
    <w:p w14:paraId="545F5C3B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id – Egyedi azonosító</w:t>
      </w:r>
    </w:p>
    <w:p w14:paraId="6962216E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szemely – Hivatkozás a szemelyek.OM mezőre</w:t>
      </w:r>
    </w:p>
    <w:p w14:paraId="74A960F5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testzsir% – Mért testzsír érték százalékban</w:t>
      </w:r>
    </w:p>
    <w:p w14:paraId="20F99BB4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magassag – Magasság cm-ben</w:t>
      </w:r>
    </w:p>
    <w:p w14:paraId="22D7163E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suly – Testsúly kg-ban</w:t>
      </w:r>
    </w:p>
    <w:p w14:paraId="307D17CD" w14:textId="77777777" w:rsidR="00C96995" w:rsidRPr="00C96995" w:rsidRDefault="00C96995" w:rsidP="00CA29C1">
      <w:pPr>
        <w:numPr>
          <w:ilvl w:val="0"/>
          <w:numId w:val="19"/>
        </w:numPr>
        <w:spacing w:after="60" w:line="276" w:lineRule="auto"/>
      </w:pPr>
      <w:r w:rsidRPr="00C96995">
        <w:t>datum – Mérési dátum és idő</w:t>
      </w:r>
    </w:p>
    <w:p w14:paraId="6962EA0E" w14:textId="409FEE45" w:rsidR="00C96995" w:rsidRDefault="00C96995" w:rsidP="00D604C2">
      <w:pPr>
        <w:spacing w:after="60" w:line="276" w:lineRule="auto"/>
      </w:pPr>
      <w:r w:rsidRPr="00C96995">
        <w:t>Az adatbázisban két idegen kulcs található:</w:t>
      </w:r>
    </w:p>
    <w:p w14:paraId="020DDE50" w14:textId="54FF8374" w:rsidR="00C96995" w:rsidRPr="00C96995" w:rsidRDefault="00C96995" w:rsidP="00CA29C1">
      <w:pPr>
        <w:numPr>
          <w:ilvl w:val="0"/>
          <w:numId w:val="20"/>
        </w:numPr>
        <w:spacing w:after="60" w:line="276" w:lineRule="auto"/>
      </w:pPr>
      <w:r w:rsidRPr="00C96995">
        <w:t>szemelyek.kartya → kartya.UID</w:t>
      </w:r>
    </w:p>
    <w:p w14:paraId="691662D3" w14:textId="77777777" w:rsidR="00C96995" w:rsidRPr="00C96995" w:rsidRDefault="00C96995" w:rsidP="00CA29C1">
      <w:pPr>
        <w:numPr>
          <w:ilvl w:val="0"/>
          <w:numId w:val="20"/>
        </w:numPr>
        <w:spacing w:after="60" w:line="276" w:lineRule="auto"/>
      </w:pPr>
      <w:r w:rsidRPr="00C96995">
        <w:t>meresek.szemely → szemelyek.OM</w:t>
      </w:r>
      <w:r w:rsidRPr="00C96995">
        <w:br/>
        <w:t xml:space="preserve">(Forrás: </w:t>
      </w:r>
      <w:r w:rsidRPr="00C96995">
        <w:rPr>
          <w:i/>
          <w:iCs/>
        </w:rPr>
        <w:t>database.sql</w:t>
      </w:r>
      <w:r w:rsidRPr="00C96995">
        <w:t xml:space="preserve"> fájl)</w:t>
      </w:r>
    </w:p>
    <w:p w14:paraId="3CBC52D3" w14:textId="3C9AF8DE" w:rsidR="001E15E1" w:rsidRPr="003149A1" w:rsidRDefault="001E15E1" w:rsidP="00C6579A">
      <w:pPr>
        <w:spacing w:line="276" w:lineRule="auto"/>
      </w:pPr>
    </w:p>
    <w:sectPr w:rsidR="001E15E1" w:rsidRPr="003149A1" w:rsidSect="0026159F">
      <w:headerReference w:type="default" r:id="rId12"/>
      <w:footerReference w:type="default" r:id="rId13"/>
      <w:pgSz w:w="12240" w:h="15840"/>
      <w:pgMar w:top="1080" w:right="1080" w:bottom="1080" w:left="1080" w:header="1531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ED41" w14:textId="77777777" w:rsidR="00393EE9" w:rsidRDefault="00393EE9">
      <w:pPr>
        <w:spacing w:after="0" w:line="240" w:lineRule="auto"/>
      </w:pPr>
      <w:r>
        <w:separator/>
      </w:r>
    </w:p>
  </w:endnote>
  <w:endnote w:type="continuationSeparator" w:id="0">
    <w:p w14:paraId="521E3CA4" w14:textId="77777777" w:rsidR="00393EE9" w:rsidRDefault="00393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127E" w14:textId="1630990A" w:rsidR="00AC0C58" w:rsidRDefault="001479BF">
    <w:pPr>
      <w:pStyle w:val="llb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BA7C61" wp14:editId="26427E1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Szövegdoboz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15B84" w14:textId="77777777" w:rsidR="00AC0C58" w:rsidRDefault="00AC0C58">
                          <w:pPr>
                            <w:pStyle w:val="Nincstrkz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DBA7C61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" filled="f" stroked="f">
              <v:textbox style="mso-fit-shape-to-text:t" inset=",0,,0">
                <w:txbxContent>
                  <w:p w14:paraId="77315B84" w14:textId="77777777" w:rsidR="00AC0C58" w:rsidRDefault="00AC0C58">
                    <w:pPr>
                      <w:pStyle w:val="Nincstrkz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EB0A25" wp14:editId="63BB9FB3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Szövegdoboz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4EB2" w14:textId="77777777" w:rsidR="00AC0C58" w:rsidRDefault="001479B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B0A25" id="Szövegdoboz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" filled="f" stroked="f">
              <v:textbox style="layout-flow:vertical">
                <w:txbxContent>
                  <w:p w14:paraId="3E4D4EB2" w14:textId="77777777" w:rsidR="00AC0C58" w:rsidRDefault="001479BF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39E9" w14:textId="77777777" w:rsidR="00393EE9" w:rsidRDefault="00393EE9">
      <w:pPr>
        <w:spacing w:after="0" w:line="240" w:lineRule="auto"/>
      </w:pPr>
      <w:r>
        <w:separator/>
      </w:r>
    </w:p>
  </w:footnote>
  <w:footnote w:type="continuationSeparator" w:id="0">
    <w:p w14:paraId="0CDBFA4D" w14:textId="77777777" w:rsidR="00393EE9" w:rsidRDefault="00393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337B" w14:textId="7977DC03" w:rsidR="0026159F" w:rsidRDefault="006B1162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002138" wp14:editId="6F3B5C02">
              <wp:simplePos x="0" y="0"/>
              <wp:positionH relativeFrom="column">
                <wp:posOffset>2887922</wp:posOffset>
              </wp:positionH>
              <wp:positionV relativeFrom="paragraph">
                <wp:posOffset>-496446</wp:posOffset>
              </wp:positionV>
              <wp:extent cx="1828800" cy="534390"/>
              <wp:effectExtent l="0" t="0" r="0" b="0"/>
              <wp:wrapNone/>
              <wp:docPr id="9" name="Szövegdoboz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34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A46A0" w14:textId="058784FE" w:rsidR="006B1162" w:rsidRPr="006B1162" w:rsidRDefault="00C96995" w:rsidP="006B1162">
                          <w:pPr>
                            <w:pStyle w:val="lfej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96995">
                            <w:rPr>
                              <w:rFonts w:asciiTheme="majorHAnsi" w:eastAsiaTheme="majorEastAsia" w:hAnsiTheme="majorHAnsi" w:cstheme="majorBidi"/>
                              <w:iCs/>
                              <w:caps/>
                              <w:color w:val="D1282E" w:themeColor="text2"/>
                              <w:sz w:val="36"/>
                              <w:szCs w:val="24"/>
                            </w:rPr>
                            <w:t>PROJEKT SPECIFIKÁCIÓ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02138" id="_x0000_t202" coordsize="21600,21600" o:spt="202" path="m,l,21600r21600,l21600,xe">
              <v:stroke joinstyle="miter"/>
              <v:path gradientshapeok="t" o:connecttype="rect"/>
            </v:shapetype>
            <v:shape id="Szövegdoboz 9" o:spid="_x0000_s1029" type="#_x0000_t202" style="position:absolute;margin-left:227.4pt;margin-top:-39.1pt;width:2in;height:42.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" filled="f" stroked="f">
              <v:textbox>
                <w:txbxContent>
                  <w:p w14:paraId="7BFA46A0" w14:textId="058784FE" w:rsidR="006B1162" w:rsidRPr="006B1162" w:rsidRDefault="00C96995" w:rsidP="006B1162">
                    <w:pPr>
                      <w:pStyle w:val="lfej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C96995">
                      <w:rPr>
                        <w:rFonts w:asciiTheme="majorHAnsi" w:eastAsiaTheme="majorEastAsia" w:hAnsiTheme="majorHAnsi" w:cstheme="majorBidi"/>
                        <w:iCs/>
                        <w:caps/>
                        <w:color w:val="D1282E" w:themeColor="text2"/>
                        <w:sz w:val="36"/>
                        <w:szCs w:val="24"/>
                      </w:rPr>
                      <w:t>PROJEKT SPECIFIKÁCIÓ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D3B7B3" wp14:editId="7D1A1CCC">
              <wp:simplePos x="0" y="0"/>
              <wp:positionH relativeFrom="column">
                <wp:posOffset>2734269</wp:posOffset>
              </wp:positionH>
              <wp:positionV relativeFrom="paragraph">
                <wp:posOffset>-817435</wp:posOffset>
              </wp:positionV>
              <wp:extent cx="0" cy="985652"/>
              <wp:effectExtent l="0" t="0" r="38100" b="24130"/>
              <wp:wrapNone/>
              <wp:docPr id="10" name="Egyenes összekötő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6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71529" id="Egyenes összekötő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pt,-64.35pt" to="21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" strokecolor="#737373 [304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66FF42" wp14:editId="1F1A73D4">
              <wp:simplePos x="0" y="0"/>
              <wp:positionH relativeFrom="margin">
                <wp:posOffset>163772</wp:posOffset>
              </wp:positionH>
              <wp:positionV relativeFrom="paragraph">
                <wp:posOffset>-817806</wp:posOffset>
              </wp:positionV>
              <wp:extent cx="4073236" cy="1128156"/>
              <wp:effectExtent l="0" t="0" r="0" b="0"/>
              <wp:wrapNone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3236" cy="11281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bookmarkStart w:id="11" w:name="_Toc214271808" w:displacedByCustomXml="next"/>
                        <w:sdt>
                          <w:sdtPr>
                            <w:rPr>
                              <w:sz w:val="44"/>
                              <w:szCs w:val="18"/>
                            </w:rPr>
                            <w:id w:val="1205594483"/>
                            <w:placeholder>
                              <w:docPart w:val="27440EB855784C7F957DBBDAAD92B3E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D7E5EDA" w14:textId="77777777" w:rsidR="0026159F" w:rsidRPr="006B1162" w:rsidRDefault="0026159F" w:rsidP="0026159F">
                              <w:pPr>
                                <w:pStyle w:val="Cmsor1"/>
                                <w:rPr>
                                  <w:sz w:val="44"/>
                                  <w:szCs w:val="18"/>
                                </w:rPr>
                              </w:pPr>
                              <w:r w:rsidRPr="006B1162">
                                <w:rPr>
                                  <w:sz w:val="44"/>
                                  <w:szCs w:val="18"/>
                                </w:rPr>
                                <w:t>BMI-Projekt</w:t>
                              </w:r>
                            </w:p>
                          </w:sdtContent>
                        </w:sdt>
                        <w:bookmarkEnd w:id="11" w:displacedByCustomXml="prev"/>
                        <w:p w14:paraId="66158A35" w14:textId="0B880D99" w:rsidR="0026159F" w:rsidRPr="006B1162" w:rsidRDefault="0026159F" w:rsidP="0026159F">
                          <w:pPr>
                            <w:pStyle w:val="lfej"/>
                            <w:jc w:val="center"/>
                            <w:rPr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6FF42" id="Szövegdoboz 2" o:spid="_x0000_s1030" type="#_x0000_t202" style="position:absolute;margin-left:12.9pt;margin-top:-64.4pt;width:320.75pt;height:8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" filled="f" stroked="f">
              <v:textbox>
                <w:txbxContent>
                  <w:bookmarkStart w:id="12" w:name="_Toc214271808" w:displacedByCustomXml="next"/>
                  <w:sdt>
                    <w:sdtPr>
                      <w:rPr>
                        <w:sz w:val="44"/>
                        <w:szCs w:val="18"/>
                      </w:rPr>
                      <w:id w:val="1205594483"/>
                      <w:placeholder>
                        <w:docPart w:val="27440EB855784C7F957DBBDAAD92B3E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D7E5EDA" w14:textId="77777777" w:rsidR="0026159F" w:rsidRPr="006B1162" w:rsidRDefault="0026159F" w:rsidP="0026159F">
                        <w:pPr>
                          <w:pStyle w:val="Cmsor1"/>
                          <w:rPr>
                            <w:sz w:val="44"/>
                            <w:szCs w:val="18"/>
                          </w:rPr>
                        </w:pPr>
                        <w:r w:rsidRPr="006B1162">
                          <w:rPr>
                            <w:sz w:val="44"/>
                            <w:szCs w:val="18"/>
                          </w:rPr>
                          <w:t>BMI-Projekt</w:t>
                        </w:r>
                      </w:p>
                    </w:sdtContent>
                  </w:sdt>
                  <w:bookmarkEnd w:id="12" w:displacedByCustomXml="prev"/>
                  <w:p w14:paraId="66158A35" w14:textId="0B880D99" w:rsidR="0026159F" w:rsidRPr="006B1162" w:rsidRDefault="0026159F" w:rsidP="0026159F">
                    <w:pPr>
                      <w:pStyle w:val="lfej"/>
                      <w:jc w:val="center"/>
                      <w:rPr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411DD071" wp14:editId="3C84F388">
          <wp:simplePos x="0" y="0"/>
          <wp:positionH relativeFrom="page">
            <wp:align>left</wp:align>
          </wp:positionH>
          <wp:positionV relativeFrom="paragraph">
            <wp:posOffset>-791367</wp:posOffset>
          </wp:positionV>
          <wp:extent cx="1036320" cy="1036320"/>
          <wp:effectExtent l="0" t="0" r="0" b="0"/>
          <wp:wrapNone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2AF28C" w14:textId="58E36538" w:rsidR="00C05D57" w:rsidRDefault="005D7B21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884607" wp14:editId="7B4C8EE3">
              <wp:simplePos x="0" y="0"/>
              <wp:positionH relativeFrom="column">
                <wp:posOffset>-234538</wp:posOffset>
              </wp:positionH>
              <wp:positionV relativeFrom="paragraph">
                <wp:posOffset>292199</wp:posOffset>
              </wp:positionV>
              <wp:extent cx="6745185" cy="11875"/>
              <wp:effectExtent l="0" t="0" r="36830" b="26670"/>
              <wp:wrapNone/>
              <wp:docPr id="8" name="Egyenes összekötő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45185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22544" id="Egyenes összekötő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23pt" to="512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" strokecolor="#737373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9BE"/>
    <w:multiLevelType w:val="multilevel"/>
    <w:tmpl w:val="CD9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0E48"/>
    <w:multiLevelType w:val="multilevel"/>
    <w:tmpl w:val="3E3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AB8"/>
    <w:multiLevelType w:val="hybridMultilevel"/>
    <w:tmpl w:val="1A9E85D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2914729"/>
    <w:multiLevelType w:val="multilevel"/>
    <w:tmpl w:val="59D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D5EEB"/>
    <w:multiLevelType w:val="multilevel"/>
    <w:tmpl w:val="471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5B6A"/>
    <w:multiLevelType w:val="hybridMultilevel"/>
    <w:tmpl w:val="8CE245E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9F606CA"/>
    <w:multiLevelType w:val="multilevel"/>
    <w:tmpl w:val="4A3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05E5B"/>
    <w:multiLevelType w:val="multilevel"/>
    <w:tmpl w:val="2B9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11460"/>
    <w:multiLevelType w:val="hybridMultilevel"/>
    <w:tmpl w:val="AA4EE48A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8A0197F"/>
    <w:multiLevelType w:val="multilevel"/>
    <w:tmpl w:val="AC8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B0B32"/>
    <w:multiLevelType w:val="multilevel"/>
    <w:tmpl w:val="59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8767F"/>
    <w:multiLevelType w:val="multilevel"/>
    <w:tmpl w:val="79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753F6"/>
    <w:multiLevelType w:val="multilevel"/>
    <w:tmpl w:val="8D64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364DD"/>
    <w:multiLevelType w:val="hybridMultilevel"/>
    <w:tmpl w:val="6C5452C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3643054"/>
    <w:multiLevelType w:val="hybridMultilevel"/>
    <w:tmpl w:val="84A8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A1291"/>
    <w:multiLevelType w:val="hybridMultilevel"/>
    <w:tmpl w:val="150237E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91C1534"/>
    <w:multiLevelType w:val="multilevel"/>
    <w:tmpl w:val="381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D5017"/>
    <w:multiLevelType w:val="multilevel"/>
    <w:tmpl w:val="773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77DB3"/>
    <w:multiLevelType w:val="multilevel"/>
    <w:tmpl w:val="FD3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662C6"/>
    <w:multiLevelType w:val="multilevel"/>
    <w:tmpl w:val="0BEE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416549">
    <w:abstractNumId w:val="13"/>
  </w:num>
  <w:num w:numId="2" w16cid:durableId="2142457165">
    <w:abstractNumId w:val="14"/>
  </w:num>
  <w:num w:numId="3" w16cid:durableId="859975395">
    <w:abstractNumId w:val="15"/>
  </w:num>
  <w:num w:numId="4" w16cid:durableId="975569124">
    <w:abstractNumId w:val="8"/>
  </w:num>
  <w:num w:numId="5" w16cid:durableId="1788963786">
    <w:abstractNumId w:val="2"/>
  </w:num>
  <w:num w:numId="6" w16cid:durableId="2025400160">
    <w:abstractNumId w:val="5"/>
  </w:num>
  <w:num w:numId="7" w16cid:durableId="428040117">
    <w:abstractNumId w:val="11"/>
  </w:num>
  <w:num w:numId="8" w16cid:durableId="1172255490">
    <w:abstractNumId w:val="0"/>
  </w:num>
  <w:num w:numId="9" w16cid:durableId="1955669871">
    <w:abstractNumId w:val="10"/>
  </w:num>
  <w:num w:numId="10" w16cid:durableId="2035184054">
    <w:abstractNumId w:val="19"/>
  </w:num>
  <w:num w:numId="11" w16cid:durableId="1808429667">
    <w:abstractNumId w:val="4"/>
  </w:num>
  <w:num w:numId="12" w16cid:durableId="395591565">
    <w:abstractNumId w:val="1"/>
  </w:num>
  <w:num w:numId="13" w16cid:durableId="629673439">
    <w:abstractNumId w:val="9"/>
  </w:num>
  <w:num w:numId="14" w16cid:durableId="1315065588">
    <w:abstractNumId w:val="16"/>
  </w:num>
  <w:num w:numId="15" w16cid:durableId="537160198">
    <w:abstractNumId w:val="6"/>
  </w:num>
  <w:num w:numId="16" w16cid:durableId="1761488162">
    <w:abstractNumId w:val="7"/>
  </w:num>
  <w:num w:numId="17" w16cid:durableId="329987571">
    <w:abstractNumId w:val="3"/>
  </w:num>
  <w:num w:numId="18" w16cid:durableId="241990643">
    <w:abstractNumId w:val="17"/>
  </w:num>
  <w:num w:numId="19" w16cid:durableId="1568147091">
    <w:abstractNumId w:val="18"/>
  </w:num>
  <w:num w:numId="20" w16cid:durableId="5920580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F4"/>
    <w:rsid w:val="00024582"/>
    <w:rsid w:val="000254F2"/>
    <w:rsid w:val="00075865"/>
    <w:rsid w:val="0008113E"/>
    <w:rsid w:val="000A3753"/>
    <w:rsid w:val="000A5B89"/>
    <w:rsid w:val="000C76BE"/>
    <w:rsid w:val="001479BF"/>
    <w:rsid w:val="00156727"/>
    <w:rsid w:val="00162A6C"/>
    <w:rsid w:val="001E15E1"/>
    <w:rsid w:val="001F7C0E"/>
    <w:rsid w:val="00217410"/>
    <w:rsid w:val="00220B42"/>
    <w:rsid w:val="00237CA5"/>
    <w:rsid w:val="00260C78"/>
    <w:rsid w:val="0026159F"/>
    <w:rsid w:val="0028290D"/>
    <w:rsid w:val="002A2859"/>
    <w:rsid w:val="002E50CE"/>
    <w:rsid w:val="003149A1"/>
    <w:rsid w:val="003412B3"/>
    <w:rsid w:val="00355BF5"/>
    <w:rsid w:val="00356094"/>
    <w:rsid w:val="00393EE9"/>
    <w:rsid w:val="003D2CB6"/>
    <w:rsid w:val="00401CC3"/>
    <w:rsid w:val="00412AC8"/>
    <w:rsid w:val="00421283"/>
    <w:rsid w:val="00481E71"/>
    <w:rsid w:val="004A3AE1"/>
    <w:rsid w:val="004D16BD"/>
    <w:rsid w:val="004D223C"/>
    <w:rsid w:val="00545A02"/>
    <w:rsid w:val="00590A4F"/>
    <w:rsid w:val="00591685"/>
    <w:rsid w:val="00592BAE"/>
    <w:rsid w:val="005963D1"/>
    <w:rsid w:val="005D7B21"/>
    <w:rsid w:val="0065235F"/>
    <w:rsid w:val="00670A52"/>
    <w:rsid w:val="006743E7"/>
    <w:rsid w:val="00677DD0"/>
    <w:rsid w:val="006B1162"/>
    <w:rsid w:val="006F6B8B"/>
    <w:rsid w:val="00732C72"/>
    <w:rsid w:val="00755561"/>
    <w:rsid w:val="007C419A"/>
    <w:rsid w:val="007D3CB1"/>
    <w:rsid w:val="007E6250"/>
    <w:rsid w:val="007F4B57"/>
    <w:rsid w:val="00821624"/>
    <w:rsid w:val="0082210D"/>
    <w:rsid w:val="00822C90"/>
    <w:rsid w:val="008459BC"/>
    <w:rsid w:val="00882E73"/>
    <w:rsid w:val="008A6337"/>
    <w:rsid w:val="008B5041"/>
    <w:rsid w:val="00934EB0"/>
    <w:rsid w:val="009621B9"/>
    <w:rsid w:val="00973891"/>
    <w:rsid w:val="00986B6D"/>
    <w:rsid w:val="00990602"/>
    <w:rsid w:val="009A703F"/>
    <w:rsid w:val="00A077E2"/>
    <w:rsid w:val="00AA0475"/>
    <w:rsid w:val="00AB3116"/>
    <w:rsid w:val="00AB312B"/>
    <w:rsid w:val="00AC0C58"/>
    <w:rsid w:val="00AE75F4"/>
    <w:rsid w:val="00AF12B2"/>
    <w:rsid w:val="00B535D5"/>
    <w:rsid w:val="00B63E8F"/>
    <w:rsid w:val="00BE055F"/>
    <w:rsid w:val="00C05D57"/>
    <w:rsid w:val="00C122FE"/>
    <w:rsid w:val="00C43EC0"/>
    <w:rsid w:val="00C6579A"/>
    <w:rsid w:val="00C66C23"/>
    <w:rsid w:val="00C71A1B"/>
    <w:rsid w:val="00C96995"/>
    <w:rsid w:val="00CA29C1"/>
    <w:rsid w:val="00CF1EC3"/>
    <w:rsid w:val="00CF4497"/>
    <w:rsid w:val="00D604C2"/>
    <w:rsid w:val="00D64F04"/>
    <w:rsid w:val="00D65365"/>
    <w:rsid w:val="00DD69E3"/>
    <w:rsid w:val="00DF1F12"/>
    <w:rsid w:val="00E14854"/>
    <w:rsid w:val="00E50C4E"/>
    <w:rsid w:val="00E86922"/>
    <w:rsid w:val="00EA56D9"/>
    <w:rsid w:val="00ED0D68"/>
    <w:rsid w:val="00EF4679"/>
    <w:rsid w:val="00F10707"/>
    <w:rsid w:val="00F73DA0"/>
    <w:rsid w:val="00F86463"/>
    <w:rsid w:val="00FB606F"/>
    <w:rsid w:val="00FC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B7690"/>
  <w15:docId w15:val="{D68F80AD-633E-4455-B1C4-DB410B5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8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AE75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75F4"/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D1282E" w:themeColor="text2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Nincstrkz">
    <w:name w:val="No Spacing"/>
    <w:link w:val="NincstrkzChar"/>
    <w:uiPriority w:val="1"/>
    <w:qFormat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7A7A7A" w:themeColor="accent1"/>
      <w:sz w:val="28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7F7F7F" w:themeColor="text1" w:themeTint="80"/>
      <w:sz w:val="26"/>
    </w:rPr>
  </w:style>
  <w:style w:type="character" w:styleId="Finomkiemels">
    <w:name w:val="Subtle Emphasis"/>
    <w:basedOn w:val="Bekezdsalapbettpusa"/>
    <w:uiPriority w:val="19"/>
    <w:qFormat/>
    <w:rPr>
      <w:i/>
      <w:iCs/>
      <w:color w:val="7A7A7A" w:themeColor="accent1"/>
    </w:rPr>
  </w:style>
  <w:style w:type="character" w:styleId="Erskiemels">
    <w:name w:val="Intense Emphasis"/>
    <w:basedOn w:val="Bekezdsalapbettpusa"/>
    <w:uiPriority w:val="21"/>
    <w:qFormat/>
    <w:rPr>
      <w:b/>
      <w:bCs/>
      <w:i/>
      <w:iCs/>
      <w:color w:val="D1282E" w:themeColor="text2"/>
    </w:rPr>
  </w:style>
  <w:style w:type="character" w:styleId="Finomhivatkozs">
    <w:name w:val="Subtle Reference"/>
    <w:basedOn w:val="Bekezdsalapbettpusa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Ershivatkozs">
    <w:name w:val="Intense Reference"/>
    <w:basedOn w:val="Bekezdsalapbettpusa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Knyvcme">
    <w:name w:val="Book Title"/>
    <w:basedOn w:val="Bekezdsalapbettpusa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character" w:styleId="Helyrzszveg">
    <w:name w:val="Placeholder Text"/>
    <w:basedOn w:val="Bekezdsalapbettpusa"/>
    <w:uiPriority w:val="99"/>
    <w:rPr>
      <w:color w:val="808080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AE75F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E75F4"/>
    <w:rPr>
      <w:color w:val="CC9900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AE75F4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1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thKornel\AppData\Roaming\Microsoft\Templates\Jelent&#233;s%20(Esszencia%20t&#233;m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440EB855784C7F957DBBDAAD92B3E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0BD809F-7332-49CB-B502-F35A8E693F55}"/>
      </w:docPartPr>
      <w:docPartBody>
        <w:p w:rsidR="00F33CF9" w:rsidRDefault="00A61441" w:rsidP="00A61441">
          <w:pPr>
            <w:pStyle w:val="27440EB855784C7F957DBBDAAD92B3E2"/>
          </w:pPr>
          <w: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4F"/>
    <w:rsid w:val="00024582"/>
    <w:rsid w:val="000A5B89"/>
    <w:rsid w:val="001A52F0"/>
    <w:rsid w:val="0020513E"/>
    <w:rsid w:val="003E3CF7"/>
    <w:rsid w:val="00707B4F"/>
    <w:rsid w:val="00723DF8"/>
    <w:rsid w:val="00933264"/>
    <w:rsid w:val="0094003E"/>
    <w:rsid w:val="00A53736"/>
    <w:rsid w:val="00A61441"/>
    <w:rsid w:val="00B21918"/>
    <w:rsid w:val="00F3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0E2841" w:themeColor="text2"/>
    </w:rPr>
  </w:style>
  <w:style w:type="paragraph" w:customStyle="1" w:styleId="27440EB855784C7F957DBBDAAD92B3E2">
    <w:name w:val="27440EB855784C7F957DBBDAAD92B3E2"/>
    <w:rsid w:val="00A61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5fce2081-f58c-44ad-b03c-4d426a1b6afa" xsi:nil="true"/>
    <SubmitterId xmlns="5fce2081-f58c-44ad-b03c-4d426a1b6afa" xsi:nil="true"/>
    <DirectSourceMarket xmlns="5fce2081-f58c-44ad-b03c-4d426a1b6afa">english</DirectSourceMarket>
    <AssetType xmlns="5fce2081-f58c-44ad-b03c-4d426a1b6afa" xsi:nil="true"/>
    <Milestone xmlns="5fce2081-f58c-44ad-b03c-4d426a1b6afa" xsi:nil="true"/>
    <OriginAsset xmlns="5fce2081-f58c-44ad-b03c-4d426a1b6afa" xsi:nil="true"/>
    <TPComponent xmlns="5fce2081-f58c-44ad-b03c-4d426a1b6afa" xsi:nil="true"/>
    <AssetId xmlns="5fce2081-f58c-44ad-b03c-4d426a1b6afa">TP101840837</AssetId>
    <TPFriendlyName xmlns="5fce2081-f58c-44ad-b03c-4d426a1b6afa" xsi:nil="true"/>
    <SourceTitle xmlns="5fce2081-f58c-44ad-b03c-4d426a1b6afa" xsi:nil="true"/>
    <TPApplication xmlns="5fce2081-f58c-44ad-b03c-4d426a1b6afa" xsi:nil="true"/>
    <TPLaunchHelpLink xmlns="5fce2081-f58c-44ad-b03c-4d426a1b6afa" xsi:nil="true"/>
    <OpenTemplate xmlns="5fce2081-f58c-44ad-b03c-4d426a1b6afa">true</OpenTemplate>
    <PlannedPubDate xmlns="5fce2081-f58c-44ad-b03c-4d426a1b6afa">2010-03-09T05:43:00+00:00</PlannedPubDate>
    <CrawlForDependencies xmlns="5fce2081-f58c-44ad-b03c-4d426a1b6afa">false</CrawlForDependencies>
    <TrustLevel xmlns="5fce2081-f58c-44ad-b03c-4d426a1b6afa">1 Microsoft Managed Content</TrustLevel>
    <PublishStatusLookup xmlns="5fce2081-f58c-44ad-b03c-4d426a1b6afa">
      <Value>230685</Value>
      <Value>323859</Value>
    </PublishStatusLookup>
    <TemplateTemplateType xmlns="5fce2081-f58c-44ad-b03c-4d426a1b6afa">Word Document Template</TemplateTemplateType>
    <TPNamespace xmlns="5fce2081-f58c-44ad-b03c-4d426a1b6afa" xsi:nil="true"/>
    <Markets xmlns="5fce2081-f58c-44ad-b03c-4d426a1b6afa"/>
    <OriginalSourceMarket xmlns="5fce2081-f58c-44ad-b03c-4d426a1b6afa">english</OriginalSourceMarket>
    <TPInstallLocation xmlns="5fce2081-f58c-44ad-b03c-4d426a1b6afa" xsi:nil="true"/>
    <TPAppVersion xmlns="5fce2081-f58c-44ad-b03c-4d426a1b6afa" xsi:nil="true"/>
    <TPCommandLine xmlns="5fce2081-f58c-44ad-b03c-4d426a1b6afa" xsi:nil="true"/>
    <APAuthor xmlns="5fce2081-f58c-44ad-b03c-4d426a1b6afa">
      <UserInfo>
        <DisplayName/>
        <AccountId>1073741823</AccountId>
        <AccountType/>
      </UserInfo>
    </APAuthor>
    <EditorialStatus xmlns="5fce2081-f58c-44ad-b03c-4d426a1b6afa" xsi:nil="true"/>
    <PublishTargets xmlns="5fce2081-f58c-44ad-b03c-4d426a1b6afa">OfficeOnline</PublishTargets>
    <TPLaunchHelpLinkType xmlns="5fce2081-f58c-44ad-b03c-4d426a1b6afa">Template</TPLaunchHelpLinkType>
    <TPClientViewer xmlns="5fce2081-f58c-44ad-b03c-4d426a1b6afa" xsi:nil="true"/>
    <CSXHash xmlns="5fce2081-f58c-44ad-b03c-4d426a1b6afa" xsi:nil="true"/>
    <IsDeleted xmlns="5fce2081-f58c-44ad-b03c-4d426a1b6afa">false</IsDeleted>
    <ShowIn xmlns="5fce2081-f58c-44ad-b03c-4d426a1b6afa">Show everywhere</ShowIn>
    <UANotes xmlns="5fce2081-f58c-44ad-b03c-4d426a1b6afa" xsi:nil="true"/>
    <TemplateStatus xmlns="5fce2081-f58c-44ad-b03c-4d426a1b6afa" xsi:nil="true"/>
    <Downloads xmlns="5fce2081-f58c-44ad-b03c-4d426a1b6afa">0</Downloads>
    <ApprovalLog xmlns="5fce2081-f58c-44ad-b03c-4d426a1b6afa" xsi:nil="true"/>
    <LastPublishResultLookup xmlns="5fce2081-f58c-44ad-b03c-4d426a1b6afa" xsi:nil="true"/>
    <LegacyData xmlns="5fce2081-f58c-44ad-b03c-4d426a1b6afa" xsi:nil="true"/>
    <VoteCount xmlns="5fce2081-f58c-44ad-b03c-4d426a1b6afa" xsi:nil="true"/>
    <ContentItem xmlns="5fce2081-f58c-44ad-b03c-4d426a1b6afa" xsi:nil="true"/>
    <UALocComments xmlns="5fce2081-f58c-44ad-b03c-4d426a1b6afa" xsi:nil="true"/>
    <DSATActionTaken xmlns="5fce2081-f58c-44ad-b03c-4d426a1b6afa" xsi:nil="true"/>
    <MachineTranslated xmlns="5fce2081-f58c-44ad-b03c-4d426a1b6afa">false</MachineTranslated>
    <OOCacheId xmlns="5fce2081-f58c-44ad-b03c-4d426a1b6afa" xsi:nil="true"/>
    <OutputCachingOn xmlns="5fce2081-f58c-44ad-b03c-4d426a1b6afa">false</OutputCachingOn>
    <CSXSubmissionDate xmlns="5fce2081-f58c-44ad-b03c-4d426a1b6afa" xsi:nil="true"/>
    <BlockPublish xmlns="5fce2081-f58c-44ad-b03c-4d426a1b6afa" xsi:nil="true"/>
    <BugNumber xmlns="5fce2081-f58c-44ad-b03c-4d426a1b6afa" xsi:nil="true"/>
    <MarketSpecific xmlns="5fce2081-f58c-44ad-b03c-4d426a1b6afa" xsi:nil="true"/>
    <LastHandOff xmlns="5fce2081-f58c-44ad-b03c-4d426a1b6afa" xsi:nil="true"/>
    <LastModifiedDateTime xmlns="5fce2081-f58c-44ad-b03c-4d426a1b6afa" xsi:nil="true"/>
    <AcquiredFrom xmlns="5fce2081-f58c-44ad-b03c-4d426a1b6afa">Internal MS</AcquiredFrom>
    <IsSearchable xmlns="5fce2081-f58c-44ad-b03c-4d426a1b6afa">false</IsSearchable>
    <CSXSubmissionMarket xmlns="5fce2081-f58c-44ad-b03c-4d426a1b6afa" xsi:nil="true"/>
    <HandoffToMSDN xmlns="5fce2081-f58c-44ad-b03c-4d426a1b6afa" xsi:nil="true"/>
    <ThumbnailAssetId xmlns="5fce2081-f58c-44ad-b03c-4d426a1b6afa" xsi:nil="true"/>
    <AssetExpire xmlns="5fce2081-f58c-44ad-b03c-4d426a1b6afa">2100-01-01T00:00:00+00:00</AssetExpire>
    <PrimaryImageGen xmlns="5fce2081-f58c-44ad-b03c-4d426a1b6afa">false</PrimaryImageGen>
    <IntlLangReview xmlns="5fce2081-f58c-44ad-b03c-4d426a1b6afa" xsi:nil="true"/>
    <Manager xmlns="5fce2081-f58c-44ad-b03c-4d426a1b6afa" xsi:nil="true"/>
    <CSXUpdate xmlns="5fce2081-f58c-44ad-b03c-4d426a1b6afa">false</CSXUpdate>
    <APDescription xmlns="5fce2081-f58c-44ad-b03c-4d426a1b6afa" xsi:nil="true"/>
    <EditorialTags xmlns="5fce2081-f58c-44ad-b03c-4d426a1b6afa" xsi:nil="true"/>
    <NumericId xmlns="5fce2081-f58c-44ad-b03c-4d426a1b6afa" xsi:nil="true"/>
    <ParentAssetId xmlns="5fce2081-f58c-44ad-b03c-4d426a1b6afa" xsi:nil="true"/>
    <PolicheckWords xmlns="5fce2081-f58c-44ad-b03c-4d426a1b6afa" xsi:nil="true"/>
    <ApprovalStatus xmlns="5fce2081-f58c-44ad-b03c-4d426a1b6afa">InProgress</ApprovalStatus>
    <BusinessGroup xmlns="5fce2081-f58c-44ad-b03c-4d426a1b6afa" xsi:nil="true"/>
    <Providers xmlns="5fce2081-f58c-44ad-b03c-4d426a1b6afa" xsi:nil="true"/>
    <TimesCloned xmlns="5fce2081-f58c-44ad-b03c-4d426a1b6afa" xsi:nil="true"/>
    <UALocRecommendation xmlns="5fce2081-f58c-44ad-b03c-4d426a1b6afa">Localize</UALocRecommendation>
    <UACurrentWords xmlns="5fce2081-f58c-44ad-b03c-4d426a1b6afa" xsi:nil="true"/>
    <UAProjectedTotalWords xmlns="5fce2081-f58c-44ad-b03c-4d426a1b6afa" xsi:nil="true"/>
    <AssetStart xmlns="5fce2081-f58c-44ad-b03c-4d426a1b6afa">2010-10-20T09:35:13+00:00</AssetStart>
    <FriendlyTitle xmlns="5fce2081-f58c-44ad-b03c-4d426a1b6afa" xsi:nil="true"/>
    <ArtSampleDocs xmlns="5fce2081-f58c-44ad-b03c-4d426a1b6afa" xsi:nil="true"/>
    <IntlLangReviewDate xmlns="5fce2081-f58c-44ad-b03c-4d426a1b6afa" xsi:nil="true"/>
    <APEditor xmlns="5fce2081-f58c-44ad-b03c-4d426a1b6afa">
      <UserInfo>
        <DisplayName/>
        <AccountId xsi:nil="true"/>
        <AccountType/>
      </UserInfo>
    </APEditor>
    <ClipArtFilename xmlns="5fce2081-f58c-44ad-b03c-4d426a1b6afa" xsi:nil="true"/>
    <IntlLangReviewer xmlns="5fce2081-f58c-44ad-b03c-4d426a1b6afa" xsi:nil="true"/>
    <IntlLocPriority xmlns="5fce2081-f58c-44ad-b03c-4d426a1b6afa" xsi:nil="true"/>
    <Provider xmlns="5fce2081-f58c-44ad-b03c-4d426a1b6afa" xsi:nil="true"/>
    <LocComments xmlns="5fce2081-f58c-44ad-b03c-4d426a1b6afa" xsi:nil="true"/>
    <LocManualTestRequired xmlns="5fce2081-f58c-44ad-b03c-4d426a1b6afa">false</LocManualTestRequired>
    <ScenarioTagsTaxHTField0 xmlns="5fce2081-f58c-44ad-b03c-4d426a1b6afa">
      <Terms xmlns="http://schemas.microsoft.com/office/infopath/2007/PartnerControls"/>
    </ScenarioTagsTaxHTField0>
    <LocRecommendedHandoff xmlns="5fce2081-f58c-44ad-b03c-4d426a1b6afa" xsi:nil="true"/>
    <TaxCatchAll xmlns="5fce2081-f58c-44ad-b03c-4d426a1b6afa"/>
    <InternalTagsTaxHTField0 xmlns="5fce2081-f58c-44ad-b03c-4d426a1b6afa">
      <Terms xmlns="http://schemas.microsoft.com/office/infopath/2007/PartnerControls"/>
    </InternalTagsTaxHTField0>
    <OriginalRelease xmlns="5fce2081-f58c-44ad-b03c-4d426a1b6afa">14</OriginalRelease>
    <RecommendationsModifier xmlns="5fce2081-f58c-44ad-b03c-4d426a1b6afa" xsi:nil="true"/>
    <CampaignTagsTaxHTField0 xmlns="5fce2081-f58c-44ad-b03c-4d426a1b6afa">
      <Terms xmlns="http://schemas.microsoft.com/office/infopath/2007/PartnerControls"/>
    </CampaignTagsTaxHTField0>
    <FeatureTagsTaxHTField0 xmlns="5fce2081-f58c-44ad-b03c-4d426a1b6afa">
      <Terms xmlns="http://schemas.microsoft.com/office/infopath/2007/PartnerControls"/>
    </FeatureTagsTaxHTField0>
    <LocalizationTagsTaxHTField0 xmlns="5fce2081-f58c-44ad-b03c-4d426a1b6afa">
      <Terms xmlns="http://schemas.microsoft.com/office/infopath/2007/PartnerControls"/>
    </LocalizationTagsTaxHTField0>
    <LocLastLocAttemptVersionLookup xmlns="5fce2081-f58c-44ad-b03c-4d426a1b6afa">145738</LocLastLocAttemptVersionLookup>
    <LocMarketGroupTiers2 xmlns="5fce2081-f58c-44ad-b03c-4d426a1b6afa" xsi:nil="true"/>
  </documentManagement>
</p:properties>
</file>

<file path=customXml/itemProps1.xml><?xml version="1.0" encoding="utf-8"?>
<ds:datastoreItem xmlns:ds="http://schemas.openxmlformats.org/officeDocument/2006/customXml" ds:itemID="{6018481C-2379-4327-A908-DF5537CF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B497F-61F9-416E-9E6F-A4CA7944E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17470-9593-40DB-B66B-C683BE9C5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99ED1-D436-4A51-87A0-786A89FA1946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Jelentés (Esszencia téma).dotx</Template>
  <TotalTime>5</TotalTime>
  <Pages>6</Pages>
  <Words>617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kiosztás</vt:lpstr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BMI-Projekt</dc:title>
  <dc:subject>Készítette: Tóth Kornél, Utasi Zalán Zoltán</dc:subject>
  <dc:creator>Tóth Kornél</dc:creator>
  <cp:lastModifiedBy>O365 felhasználó</cp:lastModifiedBy>
  <cp:revision>5</cp:revision>
  <cp:lastPrinted>2025-11-17T11:16:00Z</cp:lastPrinted>
  <dcterms:created xsi:type="dcterms:W3CDTF">2025-11-20T17:31:00Z</dcterms:created>
  <dcterms:modified xsi:type="dcterms:W3CDTF">2025-11-20T17:35:00Z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0x010100ADEC13B5E4FA0F4BA72DC03E1FAE02FA04009372B5BAB9923946A28806341B445653</vt:lpwstr>
  </property>
</Properties>
</file>