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8"/>
        </w:rPr>
        <w:id w:val="-240795504"/>
        <w:docPartObj>
          <w:docPartGallery w:val="Cover Pages"/>
          <w:docPartUnique/>
        </w:docPartObj>
      </w:sdtPr>
      <w:sdtEndPr>
        <w:rPr>
          <w:kern w:val="0"/>
          <w:sz w:val="56"/>
        </w:rPr>
      </w:sdtEndPr>
      <w:sdtContent>
        <w:p w14:paraId="22A3BF3E" w14:textId="0FBDA466" w:rsidR="00AC0C58" w:rsidRDefault="00156727">
          <w:pPr>
            <w:rPr>
              <w:kern w:val="28"/>
            </w:rPr>
          </w:pPr>
          <w:r>
            <w:rPr>
              <w:noProof/>
              <w:sz w:val="56"/>
            </w:rPr>
            <w:drawing>
              <wp:anchor distT="0" distB="0" distL="114300" distR="114300" simplePos="0" relativeHeight="251675648" behindDoc="1" locked="0" layoutInCell="1" allowOverlap="1" wp14:anchorId="36C765F0" wp14:editId="270F9003">
                <wp:simplePos x="0" y="0"/>
                <wp:positionH relativeFrom="column">
                  <wp:posOffset>-217967</wp:posOffset>
                </wp:positionH>
                <wp:positionV relativeFrom="paragraph">
                  <wp:posOffset>-217967</wp:posOffset>
                </wp:positionV>
                <wp:extent cx="6783572" cy="6400800"/>
                <wp:effectExtent l="0" t="0" r="0" b="0"/>
                <wp:wrapNone/>
                <wp:docPr id="18" name="Kép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Kép 18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6655" cy="6403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7EEC6FAE" w14:textId="042EBAB7" w:rsidR="00AC0C58" w:rsidRDefault="001479BF">
          <w:pPr>
            <w:spacing w:line="276" w:lineRule="auto"/>
            <w:rPr>
              <w:rFonts w:asciiTheme="majorHAnsi" w:eastAsiaTheme="majorEastAsia" w:hAnsiTheme="majorHAnsi" w:cstheme="majorBidi"/>
              <w:caps/>
              <w:color w:val="000000" w:themeColor="text1"/>
              <w:spacing w:val="-20"/>
              <w:kern w:val="28"/>
              <w:sz w:val="56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601A478A" wp14:editId="3E64AFFA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7635240</wp:posOffset>
                        </wp:positionV>
                      </mc:Fallback>
                    </mc:AlternateContent>
                    <wp:extent cx="6272530" cy="566420"/>
                    <wp:effectExtent l="0" t="0" r="0" b="0"/>
                    <wp:wrapNone/>
                    <wp:docPr id="1" name="Szövegdoboz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72530" cy="566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5F630" w14:textId="5C7E8050" w:rsidR="00AC0C58" w:rsidRPr="00755561" w:rsidRDefault="0027233F">
                                <w:pPr>
                                  <w:pStyle w:val="Alcm"/>
                                </w:pPr>
                                <w:r w:rsidRPr="0027233F">
                                  <w:t>ADATSZERKEZET SPECIFIKÁCIÓ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98000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1A478A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1" o:spid="_x0000_s1026" type="#_x0000_t202" style="position:absolute;margin-left:0;margin-top:0;width:493.9pt;height:44.6pt;z-index:251674624;visibility:visible;mso-wrap-style:square;mso-width-percent:980;mso-height-percent:0;mso-top-percent:800;mso-wrap-distance-left:9pt;mso-wrap-distance-top:0;mso-wrap-distance-right:9pt;mso-wrap-distance-bottom:0;mso-position-horizontal:left;mso-position-horizontal-relative:margin;mso-position-vertical-relative:margin;mso-width-percent:980;mso-height-percent:0;mso-top-percent:8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4y4AEAAKEDAAAOAAAAZHJzL2Uyb0RvYy54bWysU9uO0zAQfUfiHyy/07Sh7ULUdLXsahHS&#10;cpEWPsBxnMYi8ZgZt0n5esZOt1vgDfFi2TOTM+ecmWyux74TB4NkwZVyMZtLYZyG2rpdKb99vX/1&#10;RgoKytWqA2dKeTQkr7cvX2wGX5gcWuhqg4JBHBWDL2Ubgi+yjHRrekUz8MZxsgHsVeAn7rIa1cDo&#10;fZfl8/k6GwBrj6ANEUfvpqTcJvymMTp8bhoyQXSlZG4hnZjOKp7ZdqOKHSrfWn2iof6BRa+s46Zn&#10;qDsVlNij/QuqtxqBoAkzDX0GTWO1SRpYzWL+h5rHVnmTtLA55M820f+D1Z8Oj/4LijC+g5EHmESQ&#10;fwD9nYSD21a5nblBhKE1qubGi2hZNngqTp9Gq6mgCFINH6HmIat9gAQ0NthHV1inYHQewPFsuhmD&#10;0Bxc51f56jWnNOdW6/UyT1PJVPH0tUcK7w30Il5KiTzUhK4ODxQiG1U8lcRmDu5t16XBdu63ABfG&#10;SGIfCU/Uw1iNXB1VVFAfWQfCtCe813xpAX9KMfCOlJJ+7BUaKboPjr14u1gu41Klx3J1xcwFXmaq&#10;y4xymqFKGaSYrrdhWsS9R7trudPkvoMb9q+xSdozqxNv3oOk+LSzcdEu36nq+c/a/gIAAP//AwBQ&#10;SwMEFAAGAAgAAAAhANfR+7HbAAAABAEAAA8AAABkcnMvZG93bnJldi54bWxMj0FLw0AQhe+C/2EZ&#10;wZvdpEJN02yKCOJNsG1Eb5vsNAlmZ0N226z+ekcvehkY3ps33yu20Q7ijJPvHSlIFwkIpMaZnloF&#10;h/3jTQbCB01GD45QwSd62JaXF4XOjZvpBc+70AoOIZ9rBV0IYy6lbzq02i/ciMTa0U1WB16nVppJ&#10;zxxuB7lMkpW0uif+0OkRHzpsPnYnyxiv71/V8207x7dxX6VPtU6ruFLq+ireb0AEjOHPDD/4fAMl&#10;M9XuRMaLQQEXCb+TtXV2xzVqBdl6CbIs5H/48hsAAP//AwBQSwECLQAUAAYACAAAACEAtoM4kv4A&#10;AADhAQAAEwAAAAAAAAAAAAAAAAAAAAAAW0NvbnRlbnRfVHlwZXNdLnhtbFBLAQItABQABgAIAAAA&#10;IQA4/SH/1gAAAJQBAAALAAAAAAAAAAAAAAAAAC8BAABfcmVscy8ucmVsc1BLAQItABQABgAIAAAA&#10;IQCzmS4y4AEAAKEDAAAOAAAAAAAAAAAAAAAAAC4CAABkcnMvZTJvRG9jLnhtbFBLAQItABQABgAI&#10;AAAAIQDX0fux2wAAAAQBAAAPAAAAAAAAAAAAAAAAADoEAABkcnMvZG93bnJldi54bWxQSwUGAAAA&#10;AAQABADzAAAAQgUAAAAA&#10;" filled="f" stroked="f">
                    <v:textbox>
                      <w:txbxContent>
                        <w:p w14:paraId="7375F630" w14:textId="5C7E8050" w:rsidR="00AC0C58" w:rsidRPr="00755561" w:rsidRDefault="0027233F">
                          <w:pPr>
                            <w:pStyle w:val="Alcm"/>
                          </w:pPr>
                          <w:r w:rsidRPr="0027233F">
                            <w:t>ADATSZERKEZET SPECIFIKÁCIÓ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44DBA9C" wp14:editId="44FCDBCC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6016625" cy="886460"/>
                    <wp:effectExtent l="0" t="0" r="0" b="0"/>
                    <wp:wrapNone/>
                    <wp:docPr id="3" name="Szövegdoboz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86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EDA3EB" w14:textId="1C67D1B4" w:rsidR="00AC0C58" w:rsidRPr="00755561" w:rsidRDefault="00000000">
                                <w:pPr>
                                  <w:pStyle w:val="Cm"/>
                                  <w:rPr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szCs w:val="56"/>
                                    </w:rPr>
                                    <w:alias w:val="Cím"/>
                                    <w:id w:val="324249323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355BF5" w:rsidRPr="00755561">
                                      <w:rPr>
                                        <w:szCs w:val="56"/>
                                      </w:rPr>
                                      <w:t>BMI-Projekt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4DBA9C" id="Szövegdoboz 26" o:spid="_x0000_s1027" type="#_x0000_t202" style="position:absolute;margin-left:0;margin-top:0;width:473.75pt;height:69.8pt;z-index:251669504;visibility:visible;mso-wrap-style:square;mso-width-percent:940;mso-height-percent:0;mso-top-percent:700;mso-wrap-distance-left:9pt;mso-wrap-distance-top:0;mso-wrap-distance-right:9pt;mso-wrap-distance-bottom:0;mso-position-horizontal:left;mso-position-horizontal-relative:margin;mso-position-vertical-relative:margin;mso-width-percent:940;mso-height-percent:0;mso-top-percent:70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Uf4wEAAKgDAAAOAAAAZHJzL2Uyb0RvYy54bWysU8GO0zAQvSPxD5bvNEnVDSVqulp2tQhp&#10;YZEWPsBxnMQi8Zix26R8PWMn2y1wQ1wsz4zz5r03k931NPTsqNBpMCXPVilnykiotWlL/u3r/Zst&#10;Z84LU4sejCr5STl+vX/9ajfaQq2hg75WyAjEuGK0Je+8t0WSONmpQbgVWGWo2AAOwlOIbVKjGAl9&#10;6JN1mubJCFhbBKmco+zdXOT7iN80SvrHpnHKs77kxM3HE+NZhTPZ70TRorCdlgsN8Q8sBqENNT1D&#10;3Qkv2AH1X1CDlggOGr+SMCTQNFqqqIHUZOkfap46YVXUQuY4e7bJ/T9Y+fn4ZL8g89N7mGiAUYSz&#10;DyC/O2bgthOmVTeIMHZK1NQ4C5Ylo3XF8mmw2hUugFTjJ6hpyOLgIQJNDQ7BFdLJCJ0GcDqbribP&#10;JCXzNMvz9RVnkmrbbb7J41QSUTx/bdH5DwoGFi4lRxpqRBfHB+cDG1E8PwnNDNzrvo+D7c1vCXoY&#10;MpF9IDxT91M1MV0v0oKYCuoTyUGY14XWmy4d4E/ORlqVkrsfB4GKs/6jIUveZZtN2K0YbK7erinA&#10;y0p1WRFGElTJK87m662f9/FgUbcddZqHYOCGbGx0VPjCaqFP6xCFL6sb9u0yjq9efrD9LwAAAP//&#10;AwBQSwMEFAAGAAgAAAAhAAgP+1XcAAAABQEAAA8AAABkcnMvZG93bnJldi54bWxMj0FLxDAQhe+C&#10;/yGM4KW4qa67urXpIoJ4EWS3XrylzdhWk0lJst367x296OXB8B7vfVNuZ2fFhCEOnhRcLnIQSK03&#10;A3UKXuvHi1sQMWky2npCBV8YYVudnpS6MP5IO5z2qRNcQrHQCvqUxkLK2PbodFz4EYm9dx+cTnyG&#10;Tpqgj1zurLzK87V0eiBe6PWIDz22n/uDU5A1nX17zrKllbsXO4UPWtX1k1LnZ/P9HYiEc/oLww8+&#10;o0PFTI0/kInCKuBH0q+yt7m+WYFoOLTcrEFWpfxPX30DAAD//wMAUEsBAi0AFAAGAAgAAAAhALaD&#10;OJL+AAAA4QEAABMAAAAAAAAAAAAAAAAAAAAAAFtDb250ZW50X1R5cGVzXS54bWxQSwECLQAUAAYA&#10;CAAAACEAOP0h/9YAAACUAQAACwAAAAAAAAAAAAAAAAAvAQAAX3JlbHMvLnJlbHNQSwECLQAUAAYA&#10;CAAAACEALM1VH+MBAACoAwAADgAAAAAAAAAAAAAAAAAuAgAAZHJzL2Uyb0RvYy54bWxQSwECLQAU&#10;AAYACAAAACEACA/7VdwAAAAFAQAADwAAAAAAAAAAAAAAAAA9BAAAZHJzL2Rvd25yZXYueG1sUEsF&#10;BgAAAAAEAAQA8wAAAEYFAAAAAA==&#10;" filled="f" stroked="f">
                    <v:textbox>
                      <w:txbxContent>
                        <w:p w14:paraId="2DEDA3EB" w14:textId="1C67D1B4" w:rsidR="00AC0C58" w:rsidRPr="00755561" w:rsidRDefault="00000000">
                          <w:pPr>
                            <w:pStyle w:val="Cm"/>
                            <w:rPr>
                              <w:szCs w:val="56"/>
                            </w:rPr>
                          </w:pPr>
                          <w:sdt>
                            <w:sdtPr>
                              <w:rPr>
                                <w:szCs w:val="56"/>
                              </w:rPr>
                              <w:alias w:val="Cím"/>
                              <w:id w:val="32424932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355BF5" w:rsidRPr="00755561">
                                <w:rPr>
                                  <w:szCs w:val="56"/>
                                </w:rPr>
                                <w:t>BMI-Projekt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3388F4E1" wp14:editId="2CC7980A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128270" cy="2823210"/>
                    <wp:effectExtent l="0" t="0" r="0" b="0"/>
                    <wp:wrapNone/>
                    <wp:docPr id="4" name="Téglalap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282321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32500</wp14:pctHeight>
                    </wp14:sizeRelV>
                  </wp:anchor>
                </w:drawing>
              </mc:Choice>
              <mc:Fallback>
                <w:pict>
                  <v:rect w14:anchorId="60BCBF37" id="Téglalap 9" o:spid="_x0000_s1026" style="position:absolute;margin-left:0;margin-top:0;width:10.1pt;height:222.3pt;z-index:25167257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FRGQIAABIEAAAOAAAAZHJzL2Uyb0RvYy54bWysU9uO0zAQfUfiHyy/0zShsLtR09Wqq0VI&#10;C6y0ywdMHeciHI8Zu02XP+I7+DHGTlsKvCHyEHnG9pkzZ46X1/vBiJ0m36OtZD6bS6Gtwrq3bSU/&#10;P929upTCB7A1GLS6ks/ay+vVyxfL0ZW6wA5NrUkwiPXl6CrZheDKLPOq0wP4GTptebNBGiBwSG1W&#10;E4yMPpismM/fZiNS7QiV9p6zt9OmXCX8ptEqfGoar4MwlWRuIf0p/Tfxn62WULYEruvVgQb8A4sB&#10;estFT1C3EEBsqf8LaugVoccmzBQOGTZNr3TqgbvJ539089iB06kXFse7k0z+/8Gqj7sHEn1dyYUU&#10;FgYe0dOP760BA05cRXlG50s+9egeKDbo3T2qL15YXHdgW31DhGOnoWZSeTyf/XYhBp6vis34AWtG&#10;h23ApNS+oSECsgZinwbyfBqI3gehOJkXl8UFj03xFi9fF3maWAbl8bYjH95pHERcVJJ44Akddvc+&#10;RDZQHo8k9mj6+q43JgXRZHptSOyA7RH2RbpqtgNTnXL5PH6TSzjPXpryRxrJpxEiVfLn6MbGGhZj&#10;tYlIzCR1oiCTsBusn1kcwsmY/JB40SF9k2JkU1bSf90CaSnMe8sCX+WLRXRxChZvLgoO6Hxnc74D&#10;VjEUNybFtFyHyflbR33bcaU8NWzxhofS9EmvOLCJ1YEsGy81d3gk0dnncTr16ymvfgIAAP//AwBQ&#10;SwMEFAAGAAgAAAAhAPq0y+fdAAAABAEAAA8AAABkcnMvZG93bnJldi54bWxMj0FLw0AQhe+C/2EZ&#10;wZvdNI0lxGxKEYReFK0ieJtmx00wOxuy2yT117t6qZeBx3u89025mW0nRhp861jBcpGAIK6dbtko&#10;eHt9uMlB+ICssXNMCk7kYVNdXpRYaDfxC437YEQsYV+ggiaEvpDS1w1Z9AvXE0fv0w0WQ5SDkXrA&#10;KZbbTqZJspYWW44LDfZ031D9tT9aBR9TvsvfZ7NbteNpdfu0NcvH72elrq/m7R2IQHM4h+EXP6JD&#10;FZkO7sjai05BfCT83eilSQrioCDLsjXIqpT/4asfAAAA//8DAFBLAQItABQABgAIAAAAIQC2gziS&#10;/gAAAOEBAAATAAAAAAAAAAAAAAAAAAAAAABbQ29udGVudF9UeXBlc10ueG1sUEsBAi0AFAAGAAgA&#10;AAAhADj9If/WAAAAlAEAAAsAAAAAAAAAAAAAAAAALwEAAF9yZWxzLy5yZWxzUEsBAi0AFAAGAAgA&#10;AAAhANR9QVEZAgAAEgQAAA4AAAAAAAAAAAAAAAAALgIAAGRycy9lMm9Eb2MueG1sUEsBAi0AFAAG&#10;AAgAAAAhAPq0y+fdAAAABAEAAA8AAAAAAAAAAAAAAAAAcwQAAGRycy9kb3ducmV2LnhtbFBLBQYA&#10;AAAABAAEAPMAAAB9BQAAAAA=&#10;" fillcolor="#d1282e [3215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3AC7B87" wp14:editId="0B0B99ED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468630</wp:posOffset>
                        </wp:positionV>
                      </mc:Fallback>
                    </mc:AlternateContent>
                    <wp:extent cx="128270" cy="6297930"/>
                    <wp:effectExtent l="0" t="0" r="0" b="0"/>
                    <wp:wrapNone/>
                    <wp:docPr id="5" name="Téglala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62979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72500</wp14:pctHeight>
                    </wp14:sizeRelV>
                  </wp:anchor>
                </w:drawing>
              </mc:Choice>
              <mc:Fallback>
                <w:pict>
                  <v:rect w14:anchorId="11F34A41" id="Téglalap 8" o:spid="_x0000_s1026" style="position:absolute;margin-left:0;margin-top:0;width:10.1pt;height:495.9pt;z-index:25167155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7LGgIAABIEAAAOAAAAZHJzL2Uyb0RvYy54bWysU1GO0zAQ/UfiDpb/aZrQ3W2jpqtVV4uQ&#10;FlhplwO4jpNYOB4zdpuWG3EOLsbYaUuBP0Q+rMzYfvPmzfPydt8btlPoNdiK55MpZ8pKqLVtK/75&#10;5eHNnDMfhK2FAasqflCe365ev1oOrlQFdGBqhYxArC8HV/EuBFdmmZed6oWfgFOWNhvAXgQKsc1q&#10;FAOh9yYrptPrbACsHYJU3lP2ftzkq4TfNEqGT03jVWCm4sQtpBXTuolrtlqKskXhOi2PNMQ/sOiF&#10;tlT0DHUvgmBb1H9B9VoieGjCREKfQdNoqVIP1E0+/aOb5044lXohcbw7y+T/H6z8uHtCpuuKX3Fm&#10;RU8jevnxvTXCCMfmUZ7B+ZJOPbsnjA169wjyi2cW1p2wrbpDhKFToiZSeTyf/XYhBp6uss3wAWpC&#10;F9sASal9g30EJA3YPg3kcB6I2gcmKZkX8+KGxiZp67pY3CzepollojzddujDOwU9iz8VRxp4Qhe7&#10;Rx8iG1GejiT2YHT9oI1JQTSZWhtkO0H2CPs8XTXbnqiOuXwav9EllCcvjfkTjeTTCJEq+Ut0Y2MN&#10;C7HaSCRmkjpRkFHYDdQHEgdhNCY9JPrpAL9xNpApK+6/bgUqzsx7SwIv8tksujgFs6ubggK83Nlc&#10;7ggrCYoa42z8XYfR+VuHuu2o0tiwhTsaSqOTXnFgI6sjWTJeau74SKKzL+N06tdTXv0EAAD//wMA&#10;UEsDBBQABgAIAAAAIQCa48A53QAAAAQBAAAPAAAAZHJzL2Rvd25yZXYueG1sTI9PS8QwEMXvwn6H&#10;MAve3LRFpK1Nl0Xwz0Vlo7DsLW3GtmwzKU26rX56oxe9DDze473fFNvF9OyMo+ssCYg3ETCk2uqO&#10;GgHvb/dXKTDnFWnVW0IBn+hgW64uCpVrO9Mez9I3LJSQy5WA1vsh59zVLRrlNnZACt6HHY3yQY4N&#10;16OaQ7npeRJFN9yojsJCqwa8a7E+yckIkK/Ty2OyZF+H6jjjw3Us0+cnKcTletndAvO4+L8w/OAH&#10;dCgDU2Un0o71AsIj/vcGL4kSYJWALItT4GXB/8OX3wAAAP//AwBQSwECLQAUAAYACAAAACEAtoM4&#10;kv4AAADhAQAAEwAAAAAAAAAAAAAAAAAAAAAAW0NvbnRlbnRfVHlwZXNdLnhtbFBLAQItABQABgAI&#10;AAAAIQA4/SH/1gAAAJQBAAALAAAAAAAAAAAAAAAAAC8BAABfcmVscy8ucmVsc1BLAQItABQABgAI&#10;AAAAIQDesT7LGgIAABIEAAAOAAAAAAAAAAAAAAAAAC4CAABkcnMvZTJvRG9jLnhtbFBLAQItABQA&#10;BgAIAAAAIQCa48A53QAAAAQBAAAPAAAAAAAAAAAAAAAAAHQEAABkcnMvZG93bnJldi54bWxQSwUG&#10;AAAAAAQABADzAAAAfgUAAAAA&#10;" fillcolor="black [3213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71CCF32" wp14:editId="0745908D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Téglala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216399CB" id="Téglalap 4" o:spid="_x0000_s1026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2FOQIAAEsEAAAOAAAAZHJzL2Uyb0RvYy54bWysVF1uEzEQfkfiDpbfyWZDEtJVN1XVUoRU&#10;oFLLASZe766F7TG2k025EefoxRh7k5LCG2IfLM+PP8/3zXjPL/ZGs530QaGteTmZciatwEbZruZf&#10;H27erDgLEWwDGq2s+aMM/GL9+tX54Co5wx51Iz0jEBuqwdW8j9FVRRFELw2ECTppKdiiNxDJ9F3R&#10;eBgI3ehiNp0uiwF94zwKGQJ5r8cgX2f8tpUifmnbICPTNafaYl59XjdpLdbnUHUeXK/EoQz4hyoM&#10;KEuXPkNdQwS29eovKKOEx4BtnAg0BbatEjJzIDbl9A829z04mbmQOME9yxT+H6z4vLvzTDU1X3Jm&#10;wVCLHp5+dho0ODZP8gwuVJR17+58IhjcLYpvgVm86sF28tJ7HHoJDRVVpvzixYFkBDrKNsMnbAgd&#10;thGzUvvWmwRIGrB9bsjjc0PkPjJBzuXq7dliteBMUOysnJXlPLesgOp43PkQP0g0LG1q7qnjGR52&#10;tyGmcqA6pqTbLN4orXPXtWUDoS5mi3wgoFZNCmaWaf7klfZsBzQ5cV/mHL01xGL0ldP0jQNEfhqz&#10;0X8sMI9wgsg1vEA3KtLQa2VqvjpBSSq+t00uLoLS454IaHuQNSk5dmSDzSOp6nGcaHqBtOnR/+Bs&#10;oGmuefi+BS850x8tdeasnJNyLGZjvng3I8OfRjanEbCCoIg2Z+P2Ko5PZuu86nq6aZTD4iV1s1VZ&#10;59TpsapDsTSxmfrhdaUncWrnrN//gPUvAAAA//8DAFBLAwQUAAYACAAAACEAA7ZOT9wAAAAHAQAA&#10;DwAAAGRycy9kb3ducmV2LnhtbEyPQU/DMAyF70j8h8hI3Fg6KNsoTacJiQPcaCvOWWPaaolTmnQr&#10;/Ho8LnCxnvWs9z7n29lZccQx9J4ULBcJCKTGm55aBXX1fLMBEaImo60nVPCFAbbF5UWuM+NP9IbH&#10;MraCQyhkWkEX45BJGZoOnQ4LPyCx9+FHpyOvYyvNqE8c7qy8TZKVdLonbuj0gE8dNodycgoOfvO6&#10;q6b6e35JHz5t9V66+r5X6vpq3j2CiDjHv2M44zM6FMy09xOZIKwCfiT+zrOXrNdLEHtW6d0qBVnk&#10;8j9/8QMAAP//AwBQSwECLQAUAAYACAAAACEAtoM4kv4AAADhAQAAEwAAAAAAAAAAAAAAAAAAAAAA&#10;W0NvbnRlbnRfVHlwZXNdLnhtbFBLAQItABQABgAIAAAAIQA4/SH/1gAAAJQBAAALAAAAAAAAAAAA&#10;AAAAAC8BAABfcmVscy8ucmVsc1BLAQItABQABgAIAAAAIQAo+p2FOQIAAEsEAAAOAAAAAAAAAAAA&#10;AAAAAC4CAABkcnMvZTJvRG9jLnhtbFBLAQItABQABgAIAAAAIQADtk5P3AAAAAcBAAAPAAAAAAAA&#10;AAAAAAAAAJMEAABkcnMvZG93bnJldi54bWxQSwUGAAAAAAQABADzAAAAnAUAAAAA&#10;" filled="f" strokecolor="black [3213]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2C72D78" wp14:editId="7E280991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87000</wp14:pctPosVOffset>
                        </wp:positionV>
                      </mc:Choice>
                      <mc:Fallback>
                        <wp:positionV relativeFrom="page">
                          <wp:posOffset>8242935</wp:posOffset>
                        </wp:positionV>
                      </mc:Fallback>
                    </mc:AlternateContent>
                    <wp:extent cx="6016625" cy="804545"/>
                    <wp:effectExtent l="0" t="0" r="0" b="0"/>
                    <wp:wrapNone/>
                    <wp:docPr id="16" name="Szövegdoboz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0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88F0CF" w14:textId="77777777" w:rsidR="007D3CB1" w:rsidRPr="00755561" w:rsidRDefault="00000000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Alcím"/>
                                    <w:id w:val="1122268177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="007D3CB1" w:rsidRPr="00755561">
                                      <w:rPr>
                                        <w:sz w:val="28"/>
                                        <w:szCs w:val="28"/>
                                      </w:rPr>
                                      <w:t>Készítette: Tóth Kornél, Utasi Zalán Zoltán</w:t>
                                    </w:r>
                                  </w:sdtContent>
                                </w:sdt>
                              </w:p>
                              <w:p w14:paraId="37F51FB8" w14:textId="497D6B44" w:rsidR="00AC0C58" w:rsidRPr="00755561" w:rsidRDefault="00AC0C58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C72D78" id="Szövegdoboz 24" o:spid="_x0000_s1028" type="#_x0000_t202" style="position:absolute;margin-left:0;margin-top:0;width:473.75pt;height:63.35pt;z-index:251668480;visibility:visible;mso-wrap-style:square;mso-width-percent:940;mso-height-percent:0;mso-top-percent:870;mso-wrap-distance-left:9pt;mso-wrap-distance-top:0;mso-wrap-distance-right:9pt;mso-wrap-distance-bottom:0;mso-position-horizontal:left;mso-position-horizontal-relative:margin;mso-position-vertical-relative:margin;mso-width-percent:940;mso-height-percent:0;mso-top-percent:87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JF5QEAAKgDAAAOAAAAZHJzL2Uyb0RvYy54bWysU9uO0zAQfUfiHyy/01yUliVqulp2tQhp&#10;YZEWPsBxnMQi8Zix26R8PWOn2y3whnixPDPOmXPOTLbX8ziwg0KnwVQ8W6WcKSOh0aar+Lev92+u&#10;OHNemEYMYFTFj8rx693rV9vJliqHHoZGISMQ48rJVrz33pZJ4mSvRuFWYJWhYgs4Ck8hdkmDYiL0&#10;cUjyNN0kE2BjEaRyjrJ3S5HvIn7bKukf29Ypz4aKEzcfT4xnHc5ktxVlh8L2Wp5oiH9gMQptqOkZ&#10;6k54wfao/4IatURw0PqVhDGBttVSRQ2kJkv/UPPUC6uiFjLH2bNN7v/Bys+HJ/sFmZ/fw0wDjCKc&#10;fQD53TEDt70wnbpBhKlXoqHGWbAsmawrT58Gq13pAkg9fYKGhiz2HiLQ3OIYXCGdjNBpAMez6Wr2&#10;TFJyk2abTb7mTFLtKi3WxTq2EOXz1xad/6BgZOFScaShRnRxeHA+sBHl85PQzMC9HoY42MH8lqCH&#10;IRPZB8ILdT/XM9NNxfPQN4ipoTmSHIRlXWi96dID/uRsolWpuPuxF6g4Gz4asuRdVhRht2JQrN/m&#10;FOBlpb6sCCMJquKes+V665d93FvUXU+dliEYuCEbWx0VvrA60ad1iMJPqxv27TKOr15+sN0vAAAA&#10;//8DAFBLAwQUAAYACAAAACEAyrSagNwAAAAFAQAADwAAAGRycy9kb3ducmV2LnhtbEyPzU7DMBCE&#10;70i8g7VI3KjTqvQnxKkAFW4cCFV7deNtEojXUbxt07dn4QKXkVYzmvk2Ww2+VSfsYxPIwHiUgEIq&#10;g2uoMrD5eLlbgIpsydk2EBq4YIRVfn2V2dSFM73jqeBKSQnF1BqombtU61jW6G0chQ5JvEPovWU5&#10;+0q73p6l3Ld6kiQz7W1DslDbDp9rLL+Kozdw2NF6u67epjxeXkp6+ty6YvNqzO3N8PgAinHgvzD8&#10;4As65MK0D0dyUbUG5BH+VfGW0/k9qL2EJrM56DzT/+nzbwAAAP//AwBQSwECLQAUAAYACAAAACEA&#10;toM4kv4AAADhAQAAEwAAAAAAAAAAAAAAAAAAAAAAW0NvbnRlbnRfVHlwZXNdLnhtbFBLAQItABQA&#10;BgAIAAAAIQA4/SH/1gAAAJQBAAALAAAAAAAAAAAAAAAAAC8BAABfcmVscy8ucmVsc1BLAQItABQA&#10;BgAIAAAAIQBhCZJF5QEAAKgDAAAOAAAAAAAAAAAAAAAAAC4CAABkcnMvZTJvRG9jLnhtbFBLAQIt&#10;ABQABgAIAAAAIQDKtJqA3AAAAAUBAAAPAAAAAAAAAAAAAAAAAD8EAABkcnMvZG93bnJldi54bWxQ&#10;SwUGAAAAAAQABADzAAAASAUAAAAA&#10;" filled="f" stroked="f">
                    <v:textbox>
                      <w:txbxContent>
                        <w:p w14:paraId="6B88F0CF" w14:textId="77777777" w:rsidR="007D3CB1" w:rsidRPr="00755561" w:rsidRDefault="00000000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Alcím"/>
                              <w:id w:val="1122268177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="007D3CB1" w:rsidRPr="00755561">
                                <w:rPr>
                                  <w:sz w:val="28"/>
                                  <w:szCs w:val="28"/>
                                </w:rPr>
                                <w:t>Készítette: Tóth Kornél, Utasi Zalán Zoltán</w:t>
                              </w:r>
                            </w:sdtContent>
                          </w:sdt>
                        </w:p>
                        <w:p w14:paraId="37F51FB8" w14:textId="497D6B44" w:rsidR="00AC0C58" w:rsidRPr="00755561" w:rsidRDefault="00AC0C58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sz w:val="56"/>
            </w:rPr>
            <w:br w:type="page"/>
          </w:r>
        </w:p>
      </w:sdtContent>
    </w:sdt>
    <w:p w14:paraId="4DF2C898" w14:textId="4EA7C5B9" w:rsidR="00AC0C58" w:rsidRDefault="00AC0C58">
      <w:pPr>
        <w:pStyle w:val="Alcm"/>
      </w:pPr>
    </w:p>
    <w:sdt>
      <w:sdtPr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  <w:id w:val="-29152718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E3236E6" w14:textId="7A570461" w:rsidR="00AE75F4" w:rsidRDefault="00AE75F4">
          <w:pPr>
            <w:pStyle w:val="Tartalomjegyzkcmsora"/>
          </w:pPr>
          <w:r>
            <w:t>Tartalom</w:t>
          </w:r>
        </w:p>
        <w:p w14:paraId="2F37C04A" w14:textId="07F56256" w:rsidR="00FB1353" w:rsidRDefault="00AE75F4">
          <w:pPr>
            <w:pStyle w:val="TJ1"/>
            <w:tabs>
              <w:tab w:val="right" w:leader="dot" w:pos="1007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82581" w:history="1">
            <w:r w:rsidR="00FB1353" w:rsidRPr="008E7C54">
              <w:rPr>
                <w:rStyle w:val="Hiperhivatkozs"/>
                <w:noProof/>
              </w:rPr>
              <w:t>1. Adatszerkezet leírása</w:t>
            </w:r>
            <w:r w:rsidR="00FB1353">
              <w:rPr>
                <w:noProof/>
                <w:webHidden/>
              </w:rPr>
              <w:tab/>
            </w:r>
            <w:r w:rsidR="00FB1353">
              <w:rPr>
                <w:noProof/>
                <w:webHidden/>
              </w:rPr>
              <w:fldChar w:fldCharType="begin"/>
            </w:r>
            <w:r w:rsidR="00FB1353">
              <w:rPr>
                <w:noProof/>
                <w:webHidden/>
              </w:rPr>
              <w:instrText xml:space="preserve"> PAGEREF _Toc215982581 \h </w:instrText>
            </w:r>
            <w:r w:rsidR="00FB1353">
              <w:rPr>
                <w:noProof/>
                <w:webHidden/>
              </w:rPr>
            </w:r>
            <w:r w:rsidR="00FB1353">
              <w:rPr>
                <w:noProof/>
                <w:webHidden/>
              </w:rPr>
              <w:fldChar w:fldCharType="separate"/>
            </w:r>
            <w:r w:rsidR="00036B93">
              <w:rPr>
                <w:noProof/>
                <w:webHidden/>
              </w:rPr>
              <w:t>2</w:t>
            </w:r>
            <w:r w:rsidR="00FB1353">
              <w:rPr>
                <w:noProof/>
                <w:webHidden/>
              </w:rPr>
              <w:fldChar w:fldCharType="end"/>
            </w:r>
          </w:hyperlink>
        </w:p>
        <w:p w14:paraId="08D8A9D5" w14:textId="4114448C" w:rsidR="00FB1353" w:rsidRDefault="00FB1353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2582" w:history="1">
            <w:r w:rsidRPr="008E7C54">
              <w:rPr>
                <w:rStyle w:val="Hiperhivatkozs"/>
                <w:noProof/>
              </w:rPr>
              <w:t>1. Személyek (szemelyek tábla)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B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06C6" w14:textId="46E48E40" w:rsidR="00FB1353" w:rsidRDefault="00FB1353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2583" w:history="1">
            <w:r w:rsidRPr="008E7C54">
              <w:rPr>
                <w:rStyle w:val="Hiperhivatkozs"/>
                <w:noProof/>
              </w:rPr>
              <w:t>2. Kártyák (kartya tábla)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B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D531" w14:textId="20DEFCAA" w:rsidR="00FB1353" w:rsidRDefault="00FB1353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2584" w:history="1">
            <w:r w:rsidRPr="008E7C54">
              <w:rPr>
                <w:rStyle w:val="Hiperhivatkozs"/>
                <w:noProof/>
              </w:rPr>
              <w:t>3. Mérések (meresek tábla)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B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764A2" w14:textId="19FAD3D8" w:rsidR="00FB1353" w:rsidRDefault="00FB1353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2585" w:history="1">
            <w:r w:rsidRPr="008E7C54">
              <w:rPr>
                <w:rStyle w:val="Hiperhivatkozs"/>
                <w:noProof/>
              </w:rPr>
              <w:t>4. Kapcsolatok a rendszerben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B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7EA7" w14:textId="2F3C8603" w:rsidR="00FB1353" w:rsidRDefault="00FB1353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2586" w:history="1">
            <w:r w:rsidRPr="008E7C54">
              <w:rPr>
                <w:rStyle w:val="Hiperhivatkozs"/>
                <w:noProof/>
              </w:rPr>
              <w:t>Idegen kulcsok: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B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CAC6" w14:textId="286CC660" w:rsidR="00FB1353" w:rsidRDefault="00FB1353">
          <w:pPr>
            <w:pStyle w:val="TJ1"/>
            <w:tabs>
              <w:tab w:val="right" w:leader="dot" w:pos="1007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982587" w:history="1">
            <w:r w:rsidRPr="008E7C54">
              <w:rPr>
                <w:rStyle w:val="Hiperhivatkozs"/>
                <w:noProof/>
              </w:rPr>
              <w:t>2. Adatszerkezet ábrája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B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15E9" w14:textId="1C86DC62" w:rsidR="00AE75F4" w:rsidRDefault="00AE75F4">
          <w:r>
            <w:rPr>
              <w:b/>
              <w:bCs/>
            </w:rPr>
            <w:fldChar w:fldCharType="end"/>
          </w:r>
        </w:p>
      </w:sdtContent>
    </w:sdt>
    <w:p w14:paraId="7D2A7011" w14:textId="2E7BFF8B" w:rsidR="00AE75F4" w:rsidRDefault="00AE75F4" w:rsidP="00AE75F4"/>
    <w:p w14:paraId="21000D06" w14:textId="77777777" w:rsidR="00AE75F4" w:rsidRDefault="00AE75F4">
      <w:pPr>
        <w:spacing w:line="276" w:lineRule="auto"/>
      </w:pPr>
      <w:r>
        <w:br w:type="page"/>
      </w:r>
    </w:p>
    <w:p w14:paraId="07DC2554" w14:textId="77777777" w:rsidR="00356094" w:rsidRDefault="00356094" w:rsidP="00260C78">
      <w:pPr>
        <w:pStyle w:val="Cmsor2"/>
        <w:rPr>
          <w:rStyle w:val="Kiemels2"/>
          <w:b/>
          <w:bCs/>
        </w:rPr>
      </w:pPr>
    </w:p>
    <w:p w14:paraId="16E51DC6" w14:textId="77777777" w:rsidR="00FB1353" w:rsidRPr="00FB1353" w:rsidRDefault="00FB1353" w:rsidP="00FB1353">
      <w:pPr>
        <w:pStyle w:val="Cmsor1"/>
        <w:rPr>
          <w:sz w:val="56"/>
          <w:szCs w:val="24"/>
        </w:rPr>
      </w:pPr>
      <w:bookmarkStart w:id="0" w:name="_Toc215982581"/>
      <w:r w:rsidRPr="00FB1353">
        <w:rPr>
          <w:sz w:val="56"/>
          <w:szCs w:val="24"/>
        </w:rPr>
        <w:t>1. Adatszerkezet leírása</w:t>
      </w:r>
      <w:bookmarkEnd w:id="0"/>
    </w:p>
    <w:p w14:paraId="095A5EC4" w14:textId="56CAB596" w:rsidR="00FB1353" w:rsidRPr="00FB1353" w:rsidRDefault="00FB1353" w:rsidP="00FB1353">
      <w:pPr>
        <w:spacing w:line="276" w:lineRule="auto"/>
      </w:pPr>
      <w:r w:rsidRPr="00FB1353">
        <w:t>A BMI Projekt adatbázisa három dolgot tart nyilván:</w:t>
      </w:r>
    </w:p>
    <w:p w14:paraId="6AF236E1" w14:textId="77777777" w:rsidR="00FB1353" w:rsidRPr="00FB1353" w:rsidRDefault="00FB1353" w:rsidP="00FB1353">
      <w:pPr>
        <w:pStyle w:val="Cmsor3"/>
      </w:pPr>
      <w:bookmarkStart w:id="1" w:name="_Toc215982582"/>
      <w:r w:rsidRPr="00FB1353">
        <w:t>1. Személyek (szemelyek tábla)</w:t>
      </w:r>
      <w:bookmarkEnd w:id="1"/>
    </w:p>
    <w:p w14:paraId="69303FFC" w14:textId="77777777" w:rsidR="00FB1353" w:rsidRPr="00FB1353" w:rsidRDefault="00FB1353" w:rsidP="00FB1353">
      <w:pPr>
        <w:spacing w:line="276" w:lineRule="auto"/>
      </w:pPr>
      <w:r w:rsidRPr="00FB1353">
        <w:t>Minden személynek van egy egyedi OM azonosítója (OM).</w:t>
      </w:r>
    </w:p>
    <w:p w14:paraId="7B139643" w14:textId="77777777" w:rsidR="00FB1353" w:rsidRPr="00FB1353" w:rsidRDefault="00FB1353" w:rsidP="00FB1353">
      <w:pPr>
        <w:spacing w:line="276" w:lineRule="auto"/>
      </w:pPr>
      <w:r w:rsidRPr="00FB1353">
        <w:t>A rendszer tárolja:</w:t>
      </w:r>
    </w:p>
    <w:p w14:paraId="397881E0" w14:textId="77777777" w:rsidR="00FB1353" w:rsidRPr="00FB1353" w:rsidRDefault="00FB1353" w:rsidP="00FB1353">
      <w:pPr>
        <w:numPr>
          <w:ilvl w:val="0"/>
          <w:numId w:val="10"/>
        </w:numPr>
        <w:spacing w:line="276" w:lineRule="auto"/>
      </w:pPr>
      <w:proofErr w:type="spellStart"/>
      <w:r w:rsidRPr="00FB1353">
        <w:t>Nev</w:t>
      </w:r>
      <w:proofErr w:type="spellEnd"/>
      <w:r w:rsidRPr="00FB1353">
        <w:t xml:space="preserve"> – a tanuló neve</w:t>
      </w:r>
    </w:p>
    <w:p w14:paraId="5F1B39D4" w14:textId="77777777" w:rsidR="00FB1353" w:rsidRPr="00FB1353" w:rsidRDefault="00FB1353" w:rsidP="00FB1353">
      <w:pPr>
        <w:numPr>
          <w:ilvl w:val="0"/>
          <w:numId w:val="10"/>
        </w:numPr>
        <w:spacing w:line="276" w:lineRule="auto"/>
      </w:pPr>
      <w:proofErr w:type="spellStart"/>
      <w:r w:rsidRPr="00FB1353">
        <w:t>Lakcim</w:t>
      </w:r>
      <w:proofErr w:type="spellEnd"/>
      <w:r w:rsidRPr="00FB1353">
        <w:t xml:space="preserve"> – a tanuló lakcíme</w:t>
      </w:r>
    </w:p>
    <w:p w14:paraId="3286507C" w14:textId="77777777" w:rsidR="00FB1353" w:rsidRPr="00FB1353" w:rsidRDefault="00FB1353" w:rsidP="00FB1353">
      <w:pPr>
        <w:numPr>
          <w:ilvl w:val="0"/>
          <w:numId w:val="10"/>
        </w:numPr>
        <w:spacing w:line="276" w:lineRule="auto"/>
      </w:pPr>
      <w:r w:rsidRPr="00FB1353">
        <w:t>TAJ – a tanuló TAJ száma</w:t>
      </w:r>
    </w:p>
    <w:p w14:paraId="65CA700C" w14:textId="77777777" w:rsidR="00FB1353" w:rsidRPr="00FB1353" w:rsidRDefault="00FB1353" w:rsidP="00FB1353">
      <w:pPr>
        <w:numPr>
          <w:ilvl w:val="0"/>
          <w:numId w:val="10"/>
        </w:numPr>
        <w:spacing w:line="276" w:lineRule="auto"/>
      </w:pPr>
      <w:r w:rsidRPr="00FB1353">
        <w:t>Nem – férfi/nő/egyéb</w:t>
      </w:r>
    </w:p>
    <w:p w14:paraId="223975BF" w14:textId="77777777" w:rsidR="00FB1353" w:rsidRPr="00FB1353" w:rsidRDefault="00FB1353" w:rsidP="00FB1353">
      <w:pPr>
        <w:numPr>
          <w:ilvl w:val="0"/>
          <w:numId w:val="10"/>
        </w:numPr>
        <w:spacing w:line="276" w:lineRule="auto"/>
      </w:pPr>
      <w:proofErr w:type="spellStart"/>
      <w:r w:rsidRPr="00FB1353">
        <w:t>SzuletesiDatum</w:t>
      </w:r>
      <w:proofErr w:type="spellEnd"/>
      <w:r w:rsidRPr="00FB1353">
        <w:t xml:space="preserve"> – születési dátum</w:t>
      </w:r>
    </w:p>
    <w:p w14:paraId="1166DDC2" w14:textId="77777777" w:rsidR="00FB1353" w:rsidRPr="00FB1353" w:rsidRDefault="00FB1353" w:rsidP="00FB1353">
      <w:pPr>
        <w:numPr>
          <w:ilvl w:val="0"/>
          <w:numId w:val="10"/>
        </w:numPr>
        <w:spacing w:line="276" w:lineRule="auto"/>
      </w:pPr>
      <w:proofErr w:type="spellStart"/>
      <w:r w:rsidRPr="00FB1353">
        <w:t>Osztaly</w:t>
      </w:r>
      <w:proofErr w:type="spellEnd"/>
      <w:r w:rsidRPr="00FB1353">
        <w:t xml:space="preserve"> – a tanuló osztálya (számmal)</w:t>
      </w:r>
    </w:p>
    <w:p w14:paraId="325605E3" w14:textId="77777777" w:rsidR="00FB1353" w:rsidRPr="00FB1353" w:rsidRDefault="00FB1353" w:rsidP="00FB1353">
      <w:pPr>
        <w:numPr>
          <w:ilvl w:val="0"/>
          <w:numId w:val="10"/>
        </w:numPr>
        <w:spacing w:line="276" w:lineRule="auto"/>
      </w:pPr>
      <w:proofErr w:type="spellStart"/>
      <w:r w:rsidRPr="00FB1353">
        <w:t>Kartya</w:t>
      </w:r>
      <w:proofErr w:type="spellEnd"/>
      <w:r w:rsidRPr="00FB1353">
        <w:t xml:space="preserve"> – a diákhoz rendelt kártya UID-je</w:t>
      </w:r>
    </w:p>
    <w:p w14:paraId="292CA7F6" w14:textId="77777777" w:rsidR="00FB1353" w:rsidRPr="00FB1353" w:rsidRDefault="00FB1353" w:rsidP="00FB1353">
      <w:pPr>
        <w:spacing w:line="276" w:lineRule="auto"/>
      </w:pPr>
      <w:r w:rsidRPr="00FB1353">
        <w:rPr>
          <w:rFonts w:ascii="Segoe UI Emoji" w:hAnsi="Segoe UI Emoji" w:cs="Segoe UI Emoji"/>
        </w:rPr>
        <w:t>👉</w:t>
      </w:r>
      <w:r w:rsidRPr="00FB1353">
        <w:t xml:space="preserve"> Példa:</w:t>
      </w:r>
      <w:r w:rsidRPr="00FB1353">
        <w:br/>
        <w:t>„Kiss Péter, OM: 12345678901, 10.A osztály, férfi, TAJ: 123456789, kártya: Q1A3UHF”</w:t>
      </w:r>
    </w:p>
    <w:p w14:paraId="313461AF" w14:textId="7CB6EAFA" w:rsidR="00FB1353" w:rsidRPr="00FB1353" w:rsidRDefault="00FB1353" w:rsidP="00FB1353">
      <w:pPr>
        <w:spacing w:line="276" w:lineRule="auto"/>
      </w:pPr>
    </w:p>
    <w:p w14:paraId="41943DD5" w14:textId="77777777" w:rsidR="00FB1353" w:rsidRPr="00FB1353" w:rsidRDefault="00FB1353" w:rsidP="00FB1353">
      <w:pPr>
        <w:pStyle w:val="Cmsor3"/>
      </w:pPr>
      <w:bookmarkStart w:id="2" w:name="_Toc215982583"/>
      <w:r w:rsidRPr="00FB1353">
        <w:t>2. Kártyák (kartya tábla)</w:t>
      </w:r>
      <w:bookmarkEnd w:id="2"/>
    </w:p>
    <w:p w14:paraId="6F14E440" w14:textId="77777777" w:rsidR="00FB1353" w:rsidRPr="00FB1353" w:rsidRDefault="00FB1353" w:rsidP="00FB1353">
      <w:pPr>
        <w:spacing w:line="276" w:lineRule="auto"/>
      </w:pPr>
      <w:r w:rsidRPr="00FB1353">
        <w:t>Minden kártyának van egy egyedi UID azonosítója.</w:t>
      </w:r>
    </w:p>
    <w:p w14:paraId="0F855D38" w14:textId="77777777" w:rsidR="00FB1353" w:rsidRPr="00FB1353" w:rsidRDefault="00FB1353" w:rsidP="00FB1353">
      <w:pPr>
        <w:spacing w:line="276" w:lineRule="auto"/>
      </w:pPr>
      <w:r w:rsidRPr="00FB1353">
        <w:t>A rendszer tárolja:</w:t>
      </w:r>
    </w:p>
    <w:p w14:paraId="0A55EB77" w14:textId="77777777" w:rsidR="00FB1353" w:rsidRPr="00FB1353" w:rsidRDefault="00FB1353" w:rsidP="00FB1353">
      <w:pPr>
        <w:numPr>
          <w:ilvl w:val="0"/>
          <w:numId w:val="11"/>
        </w:numPr>
        <w:spacing w:line="276" w:lineRule="auto"/>
      </w:pPr>
      <w:r w:rsidRPr="00FB1353">
        <w:t>UID – egyedi kártyaazonosító</w:t>
      </w:r>
    </w:p>
    <w:p w14:paraId="1D36D799" w14:textId="77777777" w:rsidR="00FB1353" w:rsidRPr="00FB1353" w:rsidRDefault="00FB1353" w:rsidP="00FB1353">
      <w:pPr>
        <w:numPr>
          <w:ilvl w:val="0"/>
          <w:numId w:val="11"/>
        </w:numPr>
        <w:spacing w:line="276" w:lineRule="auto"/>
      </w:pPr>
      <w:proofErr w:type="spellStart"/>
      <w:r w:rsidRPr="00FB1353">
        <w:t>KartyaTipus</w:t>
      </w:r>
      <w:proofErr w:type="spellEnd"/>
      <w:r w:rsidRPr="00FB1353">
        <w:t xml:space="preserve"> – pl. belépőkártya, mérőkártya, vagy tetszőleges típus</w:t>
      </w:r>
    </w:p>
    <w:p w14:paraId="5BF9D83B" w14:textId="77777777" w:rsidR="00FB1353" w:rsidRPr="00FB1353" w:rsidRDefault="00FB1353" w:rsidP="00FB1353">
      <w:pPr>
        <w:spacing w:line="276" w:lineRule="auto"/>
      </w:pPr>
      <w:r w:rsidRPr="00FB1353">
        <w:t>A diákok kártyái automatikusan generálódnak Caesar-kódolással a nevükből.</w:t>
      </w:r>
    </w:p>
    <w:p w14:paraId="1AE92C7F" w14:textId="77777777" w:rsidR="00FB1353" w:rsidRPr="00FB1353" w:rsidRDefault="00FB1353" w:rsidP="00FB1353">
      <w:pPr>
        <w:spacing w:line="276" w:lineRule="auto"/>
      </w:pPr>
      <w:r w:rsidRPr="00FB1353">
        <w:rPr>
          <w:rFonts w:ascii="Segoe UI Emoji" w:hAnsi="Segoe UI Emoji" w:cs="Segoe UI Emoji"/>
        </w:rPr>
        <w:t>👉</w:t>
      </w:r>
      <w:r w:rsidRPr="00FB1353">
        <w:t xml:space="preserve"> Példa:</w:t>
      </w:r>
      <w:r w:rsidRPr="00FB1353">
        <w:br/>
        <w:t>„UID: 4ABDFJ</w:t>
      </w:r>
      <w:proofErr w:type="gramStart"/>
      <w:r w:rsidRPr="00FB1353">
        <w:t>… ,</w:t>
      </w:r>
      <w:proofErr w:type="gramEnd"/>
      <w:r w:rsidRPr="00FB1353">
        <w:t xml:space="preserve"> típus: Alapértelmezett”</w:t>
      </w:r>
    </w:p>
    <w:p w14:paraId="7E5CCE89" w14:textId="1061653F" w:rsidR="00FB1353" w:rsidRPr="00FB1353" w:rsidRDefault="00FB1353" w:rsidP="00FB1353">
      <w:pPr>
        <w:spacing w:line="276" w:lineRule="auto"/>
      </w:pPr>
    </w:p>
    <w:p w14:paraId="4C53301B" w14:textId="77777777" w:rsidR="00FB1353" w:rsidRDefault="00FB1353" w:rsidP="00FB1353">
      <w:pPr>
        <w:pStyle w:val="Cmsor3"/>
      </w:pPr>
    </w:p>
    <w:p w14:paraId="1B77826D" w14:textId="77777777" w:rsidR="00FB1353" w:rsidRDefault="00FB1353" w:rsidP="00FB1353">
      <w:pPr>
        <w:pStyle w:val="Cmsor3"/>
      </w:pPr>
    </w:p>
    <w:p w14:paraId="496C6C22" w14:textId="2E695F3D" w:rsidR="00FB1353" w:rsidRPr="00FB1353" w:rsidRDefault="00FB1353" w:rsidP="00FB1353">
      <w:pPr>
        <w:pStyle w:val="Cmsor3"/>
      </w:pPr>
      <w:bookmarkStart w:id="3" w:name="_Toc215982584"/>
      <w:r w:rsidRPr="00FB1353">
        <w:t>3. Mérések (meresek tábla)</w:t>
      </w:r>
      <w:bookmarkEnd w:id="3"/>
    </w:p>
    <w:p w14:paraId="5F7D32AF" w14:textId="77777777" w:rsidR="00FB1353" w:rsidRPr="00FB1353" w:rsidRDefault="00FB1353" w:rsidP="00FB1353">
      <w:pPr>
        <w:spacing w:line="276" w:lineRule="auto"/>
      </w:pPr>
      <w:r w:rsidRPr="00FB1353">
        <w:t>Minden mérés külön sor az adatbázisban.</w:t>
      </w:r>
    </w:p>
    <w:p w14:paraId="610E57B6" w14:textId="77777777" w:rsidR="00FB1353" w:rsidRPr="00FB1353" w:rsidRDefault="00FB1353" w:rsidP="00FB1353">
      <w:pPr>
        <w:spacing w:line="276" w:lineRule="auto"/>
      </w:pPr>
      <w:r w:rsidRPr="00FB1353">
        <w:t>A rendszer tárolja:</w:t>
      </w:r>
    </w:p>
    <w:p w14:paraId="7E47CFC8" w14:textId="77777777" w:rsidR="00FB1353" w:rsidRPr="00FB1353" w:rsidRDefault="00FB1353" w:rsidP="00FB1353">
      <w:pPr>
        <w:numPr>
          <w:ilvl w:val="0"/>
          <w:numId w:val="12"/>
        </w:numPr>
        <w:spacing w:line="276" w:lineRule="auto"/>
      </w:pPr>
      <w:proofErr w:type="spellStart"/>
      <w:r w:rsidRPr="00FB1353">
        <w:t>Id</w:t>
      </w:r>
      <w:proofErr w:type="spellEnd"/>
      <w:r w:rsidRPr="00FB1353">
        <w:t xml:space="preserve"> – egyedi mérés azonosító</w:t>
      </w:r>
    </w:p>
    <w:p w14:paraId="23FB36BA" w14:textId="77777777" w:rsidR="00FB1353" w:rsidRPr="00FB1353" w:rsidRDefault="00FB1353" w:rsidP="00FB1353">
      <w:pPr>
        <w:numPr>
          <w:ilvl w:val="0"/>
          <w:numId w:val="12"/>
        </w:numPr>
        <w:spacing w:line="276" w:lineRule="auto"/>
      </w:pPr>
      <w:r w:rsidRPr="00FB1353">
        <w:t>Szemely – annak az OM-je, akinek a mérése</w:t>
      </w:r>
    </w:p>
    <w:p w14:paraId="776F35D7" w14:textId="77777777" w:rsidR="00FB1353" w:rsidRPr="00FB1353" w:rsidRDefault="00FB1353" w:rsidP="00FB1353">
      <w:pPr>
        <w:numPr>
          <w:ilvl w:val="0"/>
          <w:numId w:val="12"/>
        </w:numPr>
        <w:spacing w:line="276" w:lineRule="auto"/>
      </w:pPr>
      <w:proofErr w:type="spellStart"/>
      <w:r w:rsidRPr="00FB1353">
        <w:t>Testzsir</w:t>
      </w:r>
      <w:proofErr w:type="spellEnd"/>
      <w:r w:rsidRPr="00FB1353">
        <w:t>% – testzsír százalék</w:t>
      </w:r>
    </w:p>
    <w:p w14:paraId="007162C2" w14:textId="77777777" w:rsidR="00FB1353" w:rsidRPr="00FB1353" w:rsidRDefault="00FB1353" w:rsidP="00FB1353">
      <w:pPr>
        <w:numPr>
          <w:ilvl w:val="0"/>
          <w:numId w:val="12"/>
        </w:numPr>
        <w:spacing w:line="276" w:lineRule="auto"/>
      </w:pPr>
      <w:proofErr w:type="spellStart"/>
      <w:r w:rsidRPr="00FB1353">
        <w:t>Magassag</w:t>
      </w:r>
      <w:proofErr w:type="spellEnd"/>
      <w:r w:rsidRPr="00FB1353">
        <w:t xml:space="preserve"> – testmagasság cm-ben</w:t>
      </w:r>
    </w:p>
    <w:p w14:paraId="18E66473" w14:textId="77777777" w:rsidR="00FB1353" w:rsidRPr="00FB1353" w:rsidRDefault="00FB1353" w:rsidP="00FB1353">
      <w:pPr>
        <w:numPr>
          <w:ilvl w:val="0"/>
          <w:numId w:val="12"/>
        </w:numPr>
        <w:spacing w:line="276" w:lineRule="auto"/>
      </w:pPr>
      <w:proofErr w:type="spellStart"/>
      <w:r w:rsidRPr="00FB1353">
        <w:t>Suly</w:t>
      </w:r>
      <w:proofErr w:type="spellEnd"/>
      <w:r w:rsidRPr="00FB1353">
        <w:t xml:space="preserve"> – testsúly kg-ban</w:t>
      </w:r>
    </w:p>
    <w:p w14:paraId="59A85D8E" w14:textId="77777777" w:rsidR="00FB1353" w:rsidRPr="00FB1353" w:rsidRDefault="00FB1353" w:rsidP="00FB1353">
      <w:pPr>
        <w:numPr>
          <w:ilvl w:val="0"/>
          <w:numId w:val="12"/>
        </w:numPr>
        <w:spacing w:line="276" w:lineRule="auto"/>
      </w:pPr>
      <w:proofErr w:type="spellStart"/>
      <w:r w:rsidRPr="00FB1353">
        <w:t>Datum</w:t>
      </w:r>
      <w:proofErr w:type="spellEnd"/>
      <w:r w:rsidRPr="00FB1353">
        <w:t xml:space="preserve"> – automatikusan rögzített dátum</w:t>
      </w:r>
    </w:p>
    <w:p w14:paraId="2B19E465" w14:textId="77777777" w:rsidR="00FB1353" w:rsidRPr="00FB1353" w:rsidRDefault="00FB1353" w:rsidP="00FB1353">
      <w:pPr>
        <w:spacing w:line="276" w:lineRule="auto"/>
      </w:pPr>
      <w:r w:rsidRPr="00FB1353">
        <w:rPr>
          <w:rFonts w:ascii="Segoe UI Emoji" w:hAnsi="Segoe UI Emoji" w:cs="Segoe UI Emoji"/>
        </w:rPr>
        <w:t>👉</w:t>
      </w:r>
      <w:r w:rsidRPr="00FB1353">
        <w:t xml:space="preserve"> Példa:</w:t>
      </w:r>
      <w:r w:rsidRPr="00FB1353">
        <w:br/>
        <w:t>„OM: 12345678901, testzsír: 22%, magasság: 178 cm, súly: 70 kg, dátum: 2025-02-03”</w:t>
      </w:r>
    </w:p>
    <w:p w14:paraId="1B5BC3B8" w14:textId="0375CF13" w:rsidR="00FB1353" w:rsidRPr="00FB1353" w:rsidRDefault="00FB1353" w:rsidP="00FB1353">
      <w:pPr>
        <w:spacing w:line="276" w:lineRule="auto"/>
      </w:pPr>
    </w:p>
    <w:p w14:paraId="2A703932" w14:textId="77777777" w:rsidR="00FB1353" w:rsidRPr="00FB1353" w:rsidRDefault="00FB1353" w:rsidP="00FB1353">
      <w:pPr>
        <w:pStyle w:val="Cmsor3"/>
      </w:pPr>
      <w:bookmarkStart w:id="4" w:name="_Toc215982585"/>
      <w:r w:rsidRPr="00FB1353">
        <w:t>4. Kapcsolatok a rendszerben</w:t>
      </w:r>
      <w:bookmarkEnd w:id="4"/>
    </w:p>
    <w:p w14:paraId="2E4EF45A" w14:textId="77777777" w:rsidR="00FB1353" w:rsidRPr="00FB1353" w:rsidRDefault="00FB1353" w:rsidP="00FB1353">
      <w:pPr>
        <w:numPr>
          <w:ilvl w:val="0"/>
          <w:numId w:val="13"/>
        </w:numPr>
        <w:spacing w:line="276" w:lineRule="auto"/>
      </w:pPr>
      <w:r w:rsidRPr="00FB1353">
        <w:t>Egy diák több méréssel is rendelkezhet (1 → N kapcsolat).</w:t>
      </w:r>
    </w:p>
    <w:p w14:paraId="2600FB96" w14:textId="77777777" w:rsidR="00FB1353" w:rsidRPr="00FB1353" w:rsidRDefault="00FB1353" w:rsidP="00FB1353">
      <w:pPr>
        <w:numPr>
          <w:ilvl w:val="0"/>
          <w:numId w:val="13"/>
        </w:numPr>
        <w:spacing w:line="276" w:lineRule="auto"/>
      </w:pPr>
      <w:r w:rsidRPr="00FB1353">
        <w:t>Egy kártya csak egy diáknak adható ki (1 → 1 kapcsolat).</w:t>
      </w:r>
    </w:p>
    <w:p w14:paraId="0EC069A2" w14:textId="77777777" w:rsidR="00FB1353" w:rsidRPr="00FB1353" w:rsidRDefault="00FB1353" w:rsidP="00FB1353">
      <w:pPr>
        <w:numPr>
          <w:ilvl w:val="0"/>
          <w:numId w:val="13"/>
        </w:numPr>
        <w:spacing w:line="276" w:lineRule="auto"/>
      </w:pPr>
      <w:r w:rsidRPr="00FB1353">
        <w:t>A mérések törlése nem kötelező a diák törlése előtt, de a FK miatt logikusan előbb törlendők.</w:t>
      </w:r>
    </w:p>
    <w:p w14:paraId="06A131EA" w14:textId="77777777" w:rsidR="00FB1353" w:rsidRPr="00FB1353" w:rsidRDefault="00FB1353" w:rsidP="00FB1353">
      <w:pPr>
        <w:numPr>
          <w:ilvl w:val="0"/>
          <w:numId w:val="13"/>
        </w:numPr>
        <w:spacing w:line="276" w:lineRule="auto"/>
      </w:pPr>
      <w:r w:rsidRPr="00FB1353">
        <w:t>A diák módosítása esetén a mérések automatikusan a megfelelő OM-hez kapcsolódnak továbbra is.</w:t>
      </w:r>
    </w:p>
    <w:p w14:paraId="71048B1D" w14:textId="77777777" w:rsidR="00FB1353" w:rsidRPr="00FB1353" w:rsidRDefault="00FB1353" w:rsidP="00FB1353">
      <w:pPr>
        <w:pStyle w:val="Cmsor3"/>
      </w:pPr>
      <w:bookmarkStart w:id="5" w:name="_Toc215982586"/>
      <w:r w:rsidRPr="00FB1353">
        <w:t>Idegen kulcsok:</w:t>
      </w:r>
      <w:bookmarkEnd w:id="5"/>
    </w:p>
    <w:p w14:paraId="5659BEB6" w14:textId="77777777" w:rsidR="00FB1353" w:rsidRPr="00FB1353" w:rsidRDefault="00FB1353" w:rsidP="00FB1353">
      <w:pPr>
        <w:numPr>
          <w:ilvl w:val="0"/>
          <w:numId w:val="14"/>
        </w:numPr>
        <w:spacing w:line="276" w:lineRule="auto"/>
      </w:pPr>
      <w:proofErr w:type="spellStart"/>
      <w:proofErr w:type="gramStart"/>
      <w:r w:rsidRPr="00FB1353">
        <w:t>szemelyek.kartya</w:t>
      </w:r>
      <w:proofErr w:type="spellEnd"/>
      <w:proofErr w:type="gramEnd"/>
      <w:r w:rsidRPr="00FB1353">
        <w:t xml:space="preserve"> → </w:t>
      </w:r>
      <w:proofErr w:type="spellStart"/>
      <w:r w:rsidRPr="00FB1353">
        <w:t>kartya.UID</w:t>
      </w:r>
      <w:proofErr w:type="spellEnd"/>
    </w:p>
    <w:p w14:paraId="4BF62A9A" w14:textId="77777777" w:rsidR="00FB1353" w:rsidRPr="00FB1353" w:rsidRDefault="00FB1353" w:rsidP="00FB1353">
      <w:pPr>
        <w:numPr>
          <w:ilvl w:val="0"/>
          <w:numId w:val="14"/>
        </w:numPr>
        <w:spacing w:line="276" w:lineRule="auto"/>
      </w:pPr>
      <w:proofErr w:type="spellStart"/>
      <w:proofErr w:type="gramStart"/>
      <w:r w:rsidRPr="00FB1353">
        <w:t>meresek.szemely</w:t>
      </w:r>
      <w:proofErr w:type="spellEnd"/>
      <w:proofErr w:type="gramEnd"/>
      <w:r w:rsidRPr="00FB1353">
        <w:t xml:space="preserve"> → szemelyek.OM</w:t>
      </w:r>
    </w:p>
    <w:p w14:paraId="3DCD31A8" w14:textId="5995AD52" w:rsidR="00FB1353" w:rsidRPr="00FB1353" w:rsidRDefault="00FB1353" w:rsidP="00FB1353">
      <w:pPr>
        <w:spacing w:line="276" w:lineRule="auto"/>
      </w:pPr>
    </w:p>
    <w:p w14:paraId="08474AAA" w14:textId="77777777" w:rsidR="00FB1353" w:rsidRDefault="00FB1353" w:rsidP="00FB1353">
      <w:pPr>
        <w:pStyle w:val="Cmsor1"/>
        <w:rPr>
          <w:sz w:val="56"/>
          <w:szCs w:val="24"/>
        </w:rPr>
      </w:pPr>
    </w:p>
    <w:p w14:paraId="03F6E076" w14:textId="6D3E40C2" w:rsidR="00FB1353" w:rsidRPr="00FB1353" w:rsidRDefault="00FB1353" w:rsidP="00FB1353">
      <w:pPr>
        <w:pStyle w:val="Cmsor1"/>
        <w:rPr>
          <w:sz w:val="56"/>
          <w:szCs w:val="24"/>
        </w:rPr>
      </w:pPr>
      <w:bookmarkStart w:id="6" w:name="_Toc215982587"/>
      <w:r w:rsidRPr="00FB1353">
        <w:rPr>
          <w:sz w:val="56"/>
          <w:szCs w:val="24"/>
        </w:rPr>
        <w:t>2. Adatszerkezet ábrája</w:t>
      </w:r>
      <w:bookmarkEnd w:id="6"/>
    </w:p>
    <w:p w14:paraId="310DCDF5" w14:textId="32081CB9" w:rsidR="00FB1353" w:rsidRPr="00FB1353" w:rsidRDefault="00FB1353" w:rsidP="00FB1353">
      <w:pPr>
        <w:spacing w:line="276" w:lineRule="auto"/>
      </w:pPr>
      <w:r w:rsidRPr="00FB1353">
        <w:t xml:space="preserve">Az adatbázis diagram a </w:t>
      </w:r>
      <w:proofErr w:type="spellStart"/>
      <w:r w:rsidRPr="00FB1353">
        <w:t>database.sql</w:t>
      </w:r>
      <w:proofErr w:type="spellEnd"/>
      <w:r w:rsidRPr="00FB1353">
        <w:t xml:space="preserve"> alapján elkészíthető (</w:t>
      </w:r>
      <w:proofErr w:type="spellStart"/>
      <w:r w:rsidRPr="00FB1353">
        <w:t>drawsql.app</w:t>
      </w:r>
      <w:proofErr w:type="spellEnd"/>
      <w:r w:rsidRPr="00FB1353">
        <w:t xml:space="preserve"> segítségével).</w:t>
      </w:r>
    </w:p>
    <w:p w14:paraId="3CBC52D3" w14:textId="24AE434E" w:rsidR="001E15E1" w:rsidRPr="003149A1" w:rsidRDefault="00FB1353" w:rsidP="00C6579A">
      <w:pPr>
        <w:spacing w:line="276" w:lineRule="auto"/>
      </w:pPr>
      <w:r>
        <w:rPr>
          <w:noProof/>
        </w:rPr>
        <w:drawing>
          <wp:inline distT="0" distB="0" distL="0" distR="0" wp14:anchorId="4C58CC58" wp14:editId="5E35F37C">
            <wp:extent cx="6400800" cy="3936365"/>
            <wp:effectExtent l="0" t="0" r="0" b="6985"/>
            <wp:docPr id="128466262" name="Kép 13" descr="A képen szöveg, képernyőkép, szám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6262" name="Kép 13" descr="A képen szöveg, képernyőkép, szám, képernyő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5E1" w:rsidRPr="003149A1" w:rsidSect="0026159F">
      <w:headerReference w:type="default" r:id="rId13"/>
      <w:footerReference w:type="default" r:id="rId14"/>
      <w:pgSz w:w="12240" w:h="15840"/>
      <w:pgMar w:top="1080" w:right="1080" w:bottom="1080" w:left="1080" w:header="1531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FA0A2" w14:textId="77777777" w:rsidR="009F2953" w:rsidRDefault="009F2953">
      <w:pPr>
        <w:spacing w:after="0" w:line="240" w:lineRule="auto"/>
      </w:pPr>
      <w:r>
        <w:separator/>
      </w:r>
    </w:p>
  </w:endnote>
  <w:endnote w:type="continuationSeparator" w:id="0">
    <w:p w14:paraId="1CFB7C19" w14:textId="77777777" w:rsidR="009F2953" w:rsidRDefault="009F2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127E" w14:textId="1630990A" w:rsidR="00AC0C58" w:rsidRDefault="001479BF">
    <w:pPr>
      <w:pStyle w:val="llb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BA7C61" wp14:editId="26427E1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Szövegdoboz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15B84" w14:textId="77777777" w:rsidR="00AC0C58" w:rsidRDefault="00AC0C58">
                          <w:pPr>
                            <w:pStyle w:val="Nincstrkz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DBA7C61" id="_x0000_t202" coordsize="21600,21600" o:spt="202" path="m,l,21600r21600,l21600,xe">
              <v:stroke joinstyle="miter"/>
              <v:path gradientshapeok="t" o:connecttype="rect"/>
            </v:shapetype>
            <v:shape id="Szövegdoboz 4" o:spid="_x0000_s1031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R04AEAAKIDAAAOAAAAZHJzL2Uyb0RvYy54bWysU9tu2zAMfR+wfxD0vtgJ0qAz4hRdiwwD&#10;ugvQ7QNoWbaF2aJGKbGzrx+lXNq1b8NeBJGUD885pNc309CLvSZv0JZyPsul0FZhbWxbyh/ft++u&#10;pfABbA09Wl3Kg/byZvP2zXp0hV5gh32tSTCI9cXoStmF4Ios86rTA/gZOm252CANEDikNqsJRkYf&#10;+myR56tsRKododLec/b+WJSbhN80WoWvTeN1EH0pmVtIJ6Wzime2WUPRErjOqBMN+AcWAxjLTS9Q&#10;9xBA7Mi8ghqMIvTYhJnCIcOmMUonDaxmnr9Q89iB00kLm+PdxSb//2DVl/2j+0YiTB9w4gEmEd49&#10;oPrphcW7Dmyrb4lw7DTU3HgeLctG54vTp9FqX/gIUo2fseYhwy5gApoaGqIrrFMwOg/gcDFdT0Eo&#10;Tq6WeX6dc0lxbb7KV1dXqQUU568d+fBR4yDipZTEQ03osH/wIbKB4vwkNrO4NX2fBtvbvxL8MGYS&#10;+0j4SD1M1SRMXcpF7BvFVFgfWA7hcV14vfnSIf2WYuRVKaX/tQPSUvSfLFvyfr5cxt1KAV/oebY6&#10;Z8EqhiilCiTFMbgLx03cOTJtxz3O9t+ygVuTtD3xORHnRUiST0sbN+15nF49/VqbPwAAAP//AwBQ&#10;SwMEFAAGAAgAAAAhAFEMPm7bAAAABQEAAA8AAABkcnMvZG93bnJldi54bWxMj0FLw0AQhe+C/2EZ&#10;wZvdtVapMZsigh6kVoyi12l2TILZ2Zjdtum/d+pFLwOPN7z3vXwx+k5taYhtYAvnEwOKuAqu5drC&#10;2+v92RxUTMgOu8BkYU8RFsXxUY6ZCzt+oW2ZaiUhHDO00KTUZ1rHqiGPcRJ6YvE+w+AxiRxq7Qbc&#10;Sbjv9NSYK+2xZWlosKe7hqqvcuOl5P0J9yuz9M/V4/f1w8eyLmez2trTk/H2BlSiMf09wwFf0KEQ&#10;pnXYsIuqsyBD0u89eMbMRa8tTC8vQBe5/k9f/AAAAP//AwBQSwECLQAUAAYACAAAACEAtoM4kv4A&#10;AADhAQAAEwAAAAAAAAAAAAAAAAAAAAAAW0NvbnRlbnRfVHlwZXNdLnhtbFBLAQItABQABgAIAAAA&#10;IQA4/SH/1gAAAJQBAAALAAAAAAAAAAAAAAAAAC8BAABfcmVscy8ucmVsc1BLAQItABQABgAIAAAA&#10;IQBXXjR04AEAAKIDAAAOAAAAAAAAAAAAAAAAAC4CAABkcnMvZTJvRG9jLnhtbFBLAQItABQABgAI&#10;AAAAIQBRDD5u2wAAAAUBAAAPAAAAAAAAAAAAAAAAADoEAABkcnMvZG93bnJldi54bWxQSwUGAAAA&#10;AAQABADzAAAAQgUAAAAA&#10;" filled="f" stroked="f">
              <v:textbox style="mso-fit-shape-to-text:t" inset=",0,,0">
                <w:txbxContent>
                  <w:p w14:paraId="77315B84" w14:textId="77777777" w:rsidR="00AC0C58" w:rsidRDefault="00AC0C58">
                    <w:pPr>
                      <w:pStyle w:val="Nincstrkz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FEB0A25" wp14:editId="63BB9FB3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6798310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8851265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Szövegdoboz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D4EB2" w14:textId="77777777" w:rsidR="00AC0C58" w:rsidRDefault="001479BF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B0A25" id="Szövegdoboz 6" o:spid="_x0000_s1032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QFz3gEAAKcDAAAOAAAAZHJzL2Uyb0RvYy54bWysU1Fv0zAQfkfiP1h+p2lHN0rUdBqbhpDG&#10;QBr8AMexG4vEZ+7cJv33nJ2uK/CGeLHOd8539333ZX099p3YGyQHvpKL2VwK4zU0zm8r+f3b/ZuV&#10;FBSVb1QH3lTyYEheb16/Wg+hNBfQQtcYFAziqRxCJdsYQ1kUpFvTK5pBMJ6LFrBXka+4LRpUA6P3&#10;XXExn18VA2ATELQh4uzdVJSbjG+t0fGLtWSi6CrJs8V8Yj7rdBabtSq3qELr9HEM9Q9T9Mp5bnqC&#10;ulNRiR26v6B6pxEIbJxp6Auw1mmTOTCbxfwPNk+tCiZzYXEonGSi/werH/dP4SuKOH6AkReYSVB4&#10;AP2DhIfbVvmtuUGEoTWq4caLJFkxBCqPnyapqaQEUg+foeElq12EDDRa7JMqzFMwOi/gcBLdjFFo&#10;Ti4v3/EipdBculpdrjhOHVT5/HFAih8N9CIFlUTeaQZX+weK09PnJ6mXh3vXdXmvnf8twZgpk4dP&#10;806Tx7EehWsq+Tb1TVxqaA7MBmFyC7ubg3RKMbBTKkk/dwqNFN0nz4q8XyyXyVr5ktlIgeeV+ryi&#10;vG6BDchgU3gbJzvuArpty52mHXi4YRWtywxfpjqOz27IGh2dm+x2fs+vXv6vzS8AAAD//wMAUEsD&#10;BBQABgAIAAAAIQADoaGD2gAAAAQBAAAPAAAAZHJzL2Rvd25yZXYueG1sTI/BTsMwEETvSPyDtUjc&#10;qE0PUEKcCipQD0iVCBVnJ946KfE6ip025etZuJTLSqMZzb7Jl5PvxAGH2AbScDtTIJDqYFtyGrYf&#10;rzcLEDEZsqYLhBpOGGFZXF7kJrPhSO94KJMTXEIxMxqalPpMylg36E2chR6JvV0YvEksByftYI5c&#10;7js5V+pOetMSf2hMj6sG669y9Brcfjx9u+ph+Hx5Wz+nTSy3m/VK6+ur6ekRRMIpncPwi8/oUDBT&#10;FUayUXQaeEj6u+zdz1lVnFELBbLI5X/44gcAAP//AwBQSwECLQAUAAYACAAAACEAtoM4kv4AAADh&#10;AQAAEwAAAAAAAAAAAAAAAAAAAAAAW0NvbnRlbnRfVHlwZXNdLnhtbFBLAQItABQABgAIAAAAIQA4&#10;/SH/1gAAAJQBAAALAAAAAAAAAAAAAAAAAC8BAABfcmVscy8ucmVsc1BLAQItABQABgAIAAAAIQA/&#10;1QFz3gEAAKcDAAAOAAAAAAAAAAAAAAAAAC4CAABkcnMvZTJvRG9jLnhtbFBLAQItABQABgAIAAAA&#10;IQADoaGD2gAAAAQBAAAPAAAAAAAAAAAAAAAAADgEAABkcnMvZG93bnJldi54bWxQSwUGAAAAAAQA&#10;BADzAAAAPwUAAAAA&#10;" filled="f" stroked="f">
              <v:textbox style="layout-flow:vertical">
                <w:txbxContent>
                  <w:p w14:paraId="3E4D4EB2" w14:textId="77777777" w:rsidR="00AC0C58" w:rsidRDefault="001479BF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03EBD" w14:textId="77777777" w:rsidR="009F2953" w:rsidRDefault="009F2953">
      <w:pPr>
        <w:spacing w:after="0" w:line="240" w:lineRule="auto"/>
      </w:pPr>
      <w:r>
        <w:separator/>
      </w:r>
    </w:p>
  </w:footnote>
  <w:footnote w:type="continuationSeparator" w:id="0">
    <w:p w14:paraId="7DD6CC41" w14:textId="77777777" w:rsidR="009F2953" w:rsidRDefault="009F2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337B" w14:textId="7977DC03" w:rsidR="0026159F" w:rsidRDefault="006B1162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002138" wp14:editId="6F3B5C02">
              <wp:simplePos x="0" y="0"/>
              <wp:positionH relativeFrom="column">
                <wp:posOffset>2887922</wp:posOffset>
              </wp:positionH>
              <wp:positionV relativeFrom="paragraph">
                <wp:posOffset>-496446</wp:posOffset>
              </wp:positionV>
              <wp:extent cx="1828800" cy="534390"/>
              <wp:effectExtent l="0" t="0" r="0" b="0"/>
              <wp:wrapNone/>
              <wp:docPr id="9" name="Szövegdoboz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34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A46A0" w14:textId="32392E92" w:rsidR="006B1162" w:rsidRPr="0027233F" w:rsidRDefault="0027233F" w:rsidP="006B1162">
                          <w:pPr>
                            <w:pStyle w:val="lfej"/>
                            <w:jc w:val="center"/>
                            <w:rPr>
                              <w:noProof/>
                              <w:color w:val="000000" w:themeColor="text1"/>
                              <w:sz w:val="56"/>
                              <w:szCs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7233F">
                            <w:rPr>
                              <w:rFonts w:asciiTheme="majorHAnsi" w:eastAsiaTheme="majorEastAsia" w:hAnsiTheme="majorHAnsi" w:cstheme="majorBidi"/>
                              <w:iCs/>
                              <w:caps/>
                              <w:color w:val="D1282E" w:themeColor="text2"/>
                              <w:sz w:val="32"/>
                            </w:rPr>
                            <w:t>ADATSZERKEZET SPECIFIKÁCIÓ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02138" id="_x0000_t202" coordsize="21600,21600" o:spt="202" path="m,l,21600r21600,l21600,xe">
              <v:stroke joinstyle="miter"/>
              <v:path gradientshapeok="t" o:connecttype="rect"/>
            </v:shapetype>
            <v:shape id="Szövegdoboz 9" o:spid="_x0000_s1029" type="#_x0000_t202" style="position:absolute;margin-left:227.4pt;margin-top:-39.1pt;width:2in;height:42.1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6QjDQIAACEEAAAOAAAAZHJzL2Uyb0RvYy54bWysU8tu2zAQvBfoPxC815Idp3UEy4GbwEUB&#10;IwngFDnTFGkJILkESVtyv75LSn407anohVrurvYxM5zfd1qRg3C+AVPS8SinRBgOVWN2Jf3xuvo0&#10;o8QHZiqmwIiSHoWn94uPH+atLcQEalCVcASLGF+0tqR1CLbIMs9roZkfgRUGgxKcZgGvbpdVjrVY&#10;XatskuefsxZcZR1w4T16H/sgXaT6UgoenqX0IhBVUpwtpNOlcxvPbDFnxc4xWzd8GIP9wxSaNQab&#10;nks9ssDI3jV/lNINd+BBhhEHnYGUDRdpB9xmnL/bZlMzK9IuCI63Z5j8/yvLnw4b++JI6L5ChwRG&#10;QFrrC4/OuE8nnY5fnJRgHCE8nmETXSA8/jSbzGY5hjjGbm+mN3cJ1+zyt3U+fBOgSTRK6pCWhBY7&#10;rH3Ajph6SonNDKwapRI1yvzmwMToyS4jRit0226YewvVEddx0DPtLV812HPNfHhhDqnFMVGu4RkP&#10;qaAtKQwWJTW4n3/zx3xEHKOUtCiVkhrUMiXqu0Em7sbTaVRWukxvv0zw4q4j2+uI2esHQC2O8VlY&#10;nsyYH9TJlA70G2p6GXtiiBmOnUsaTuZD6OWLb4KL5TIloZYsC2uzsTyWjpBFPF+7N+bsAHpAup7g&#10;JClWvMO+z+3BXu4DyCYRE+HtMR1QRx0mvoY3E4V+fU9Zl5e9+AUAAP//AwBQSwMEFAAGAAgAAAAh&#10;APZl/43hAAAACQEAAA8AAABkcnMvZG93bnJldi54bWxMj8FOwzAQRO9I/IO1SFxQ6zSEtgpxKgSC&#10;C1URhQNHJ16SQLyObDcNfD3LCY47O5p5U2wm24sRfegcKVjMExBItTMdNQpeX+5naxAhajK6d4QK&#10;vjDApjw9KXRu3JGecdzHRnAIhVwraGMccilD3aLVYe4GJP69O2915NM30nh95HDbyzRJltLqjrih&#10;1QPetlh/7g9WwfeT37o03T4sqrfLbox3Fx+7x51S52fTzTWIiFP8M8MvPqNDyUyVO5AJoleQXWWM&#10;HhXMVusUBDtWWcpKpWCZgCwL+X9B+QMAAP//AwBQSwECLQAUAAYACAAAACEAtoM4kv4AAADhAQAA&#10;EwAAAAAAAAAAAAAAAAAAAAAAW0NvbnRlbnRfVHlwZXNdLnhtbFBLAQItABQABgAIAAAAIQA4/SH/&#10;1gAAAJQBAAALAAAAAAAAAAAAAAAAAC8BAABfcmVscy8ucmVsc1BLAQItABQABgAIAAAAIQDTu6Qj&#10;DQIAACEEAAAOAAAAAAAAAAAAAAAAAC4CAABkcnMvZTJvRG9jLnhtbFBLAQItABQABgAIAAAAIQD2&#10;Zf+N4QAAAAkBAAAPAAAAAAAAAAAAAAAAAGcEAABkcnMvZG93bnJldi54bWxQSwUGAAAAAAQABADz&#10;AAAAdQUAAAAA&#10;" filled="f" stroked="f">
              <v:textbox>
                <w:txbxContent>
                  <w:p w14:paraId="7BFA46A0" w14:textId="32392E92" w:rsidR="006B1162" w:rsidRPr="0027233F" w:rsidRDefault="0027233F" w:rsidP="006B1162">
                    <w:pPr>
                      <w:pStyle w:val="lfej"/>
                      <w:jc w:val="center"/>
                      <w:rPr>
                        <w:noProof/>
                        <w:color w:val="000000" w:themeColor="text1"/>
                        <w:sz w:val="56"/>
                        <w:szCs w:val="5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27233F">
                      <w:rPr>
                        <w:rFonts w:asciiTheme="majorHAnsi" w:eastAsiaTheme="majorEastAsia" w:hAnsiTheme="majorHAnsi" w:cstheme="majorBidi"/>
                        <w:iCs/>
                        <w:caps/>
                        <w:color w:val="D1282E" w:themeColor="text2"/>
                        <w:sz w:val="32"/>
                      </w:rPr>
                      <w:t>ADATSZERKEZET SPECIFIKÁCIÓ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1D3B7B3" wp14:editId="7D1A1CCC">
              <wp:simplePos x="0" y="0"/>
              <wp:positionH relativeFrom="column">
                <wp:posOffset>2734269</wp:posOffset>
              </wp:positionH>
              <wp:positionV relativeFrom="paragraph">
                <wp:posOffset>-817435</wp:posOffset>
              </wp:positionV>
              <wp:extent cx="0" cy="985652"/>
              <wp:effectExtent l="0" t="0" r="38100" b="24130"/>
              <wp:wrapNone/>
              <wp:docPr id="10" name="Egyenes összekötő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856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A71529" id="Egyenes összekötő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3pt,-64.35pt" to="215.3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qukwQEAAMYDAAAOAAAAZHJzL2Uyb0RvYy54bWysU0uO1DAQ3SNxB8t7OumWZjREnZ7FDLBB&#10;0OJzAI9T7lj4J5fppLkFl5kLjLgXZSedQYCEQGwcl13vVb3nyvZ6tIYdIaL2ruXrVc0ZOOk77Q4t&#10;//jh5bMrzjAJ1wnjHbT8BMivd0+fbIfQwMb33nQQGZE4bIbQ8j6l0FQVyh6swJUP4OhS+WhFojAe&#10;qi6KgditqTZ1fVkNPnYhegmIdHo7XfJd4VcKZHqrFEJipuXUWyprLOtdXqvdVjSHKEKv5dyG+Icu&#10;rNCOii5UtyIJ9jnqX6isltGjV2klva28UlpC0UBq1vVPat73IkDRQuZgWGzC/0cr3xz3kemO3o7s&#10;ccLSG704nMABsod7xC/w6eE+ffvK6Jq8GgI2BLlx+zhHGPYxCx9VtPlLkthY/D0t/sKYmJwOJZ0+&#10;v7q4vNhkuuoRFyKmV+Aty5uWG+2yctGI42tMU+o5hXC5j6ly2aWTgZxs3DtQpIZqrQu6zBHcmMiO&#10;giZASAkurefSJTvDlDZmAdZ/Bs75GQplxv4GvCBKZe/SArba+fi76mk8t6ym/LMDk+5swZ3vTuVN&#10;ijU0LMXcebDzNP4YF/jj77f7DgAA//8DAFBLAwQUAAYACAAAACEARzhpzuAAAAALAQAADwAAAGRy&#10;cy9kb3ducmV2LnhtbEyPwU7DMAyG70i8Q2Qkblu6At0oTSeEBIgT0E2adssa01ZLnNJkW3l7jDjA&#10;0fan//9cLEdnxRGH0HlSMJsmIJBqbzpqFKxXj5MFiBA1GW09oYIvDLAsz88KnRt/onc8VrERHEIh&#10;1wraGPtcylC36HSY+h6Jbx9+cDryODTSDPrE4c7KNEky6XRH3NDqHh9arPfVwXHJ8/yF1m942yWf&#10;9jVs9Wb/VG2UurwY7+9ARBzjHww/+qwOJTvt/IFMEFbB9VWSMapgMksXcxCM/K52CtLsBmRZyP8/&#10;lN8AAAD//wMAUEsBAi0AFAAGAAgAAAAhALaDOJL+AAAA4QEAABMAAAAAAAAAAAAAAAAAAAAAAFtD&#10;b250ZW50X1R5cGVzXS54bWxQSwECLQAUAAYACAAAACEAOP0h/9YAAACUAQAACwAAAAAAAAAAAAAA&#10;AAAvAQAAX3JlbHMvLnJlbHNQSwECLQAUAAYACAAAACEA1+qrpMEBAADGAwAADgAAAAAAAAAAAAAA&#10;AAAuAgAAZHJzL2Uyb0RvYy54bWxQSwECLQAUAAYACAAAACEARzhpzuAAAAALAQAADwAAAAAAAAAA&#10;AAAAAAAbBAAAZHJzL2Rvd25yZXYueG1sUEsFBgAAAAAEAAQA8wAAACgFAAAAAA==&#10;" strokecolor="#737373 [304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266FF42" wp14:editId="1F1A73D4">
              <wp:simplePos x="0" y="0"/>
              <wp:positionH relativeFrom="margin">
                <wp:posOffset>163772</wp:posOffset>
              </wp:positionH>
              <wp:positionV relativeFrom="paragraph">
                <wp:posOffset>-817806</wp:posOffset>
              </wp:positionV>
              <wp:extent cx="4073236" cy="1128156"/>
              <wp:effectExtent l="0" t="0" r="0" b="0"/>
              <wp:wrapNone/>
              <wp:docPr id="2" name="Szövegdoboz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3236" cy="11281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bookmarkStart w:id="7" w:name="_Toc214271808" w:displacedByCustomXml="next"/>
                        <w:sdt>
                          <w:sdtPr>
                            <w:rPr>
                              <w:sz w:val="44"/>
                              <w:szCs w:val="18"/>
                            </w:rPr>
                            <w:id w:val="1205594483"/>
                            <w:placeholder>
                              <w:docPart w:val="27440EB855784C7F957DBBDAAD92B3E2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D7E5EDA" w14:textId="77777777" w:rsidR="0026159F" w:rsidRPr="006B1162" w:rsidRDefault="0026159F" w:rsidP="0026159F">
                              <w:pPr>
                                <w:pStyle w:val="Cmsor1"/>
                                <w:rPr>
                                  <w:sz w:val="44"/>
                                  <w:szCs w:val="18"/>
                                </w:rPr>
                              </w:pPr>
                              <w:r w:rsidRPr="006B1162">
                                <w:rPr>
                                  <w:sz w:val="44"/>
                                  <w:szCs w:val="18"/>
                                </w:rPr>
                                <w:t>BMI-Projekt</w:t>
                              </w:r>
                            </w:p>
                          </w:sdtContent>
                        </w:sdt>
                        <w:bookmarkEnd w:id="7" w:displacedByCustomXml="prev"/>
                        <w:p w14:paraId="66158A35" w14:textId="0B880D99" w:rsidR="0026159F" w:rsidRPr="006B1162" w:rsidRDefault="0026159F" w:rsidP="0026159F">
                          <w:pPr>
                            <w:pStyle w:val="lfej"/>
                            <w:jc w:val="center"/>
                            <w:rPr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66FF42" id="Szövegdoboz 2" o:spid="_x0000_s1030" type="#_x0000_t202" style="position:absolute;margin-left:12.9pt;margin-top:-64.4pt;width:320.75pt;height:88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1JEwIAACsEAAAOAAAAZHJzL2Uyb0RvYy54bWysU8tu2zAQvBfoPxC8x7Icx0kFy4GbwEUB&#10;IwngFDnTFGkRoLgsSVtyv75Lyq+mPRW5UMvd1T5mhtP7rtFkJ5xXYEqaD4aUCMOhUmZT0h+vi6s7&#10;SnxgpmIajCjpXnh6P/v8adraQoygBl0JR7CI8UVrS1qHYIss87wWDfMDsMJgUIJrWMCr22SVYy1W&#10;b3Q2Gg4nWQuusg648B69j32QzlJ9KQUPz1J6EYguKc4W0unSuY5nNpuyYuOYrRU/jMH+Y4qGKYNN&#10;T6UeWWBk69RfpRrFHXiQYcChyUBKxUXaAbfJh++2WdXMirQLguPtCSb/cWX5025lXxwJ3VfokMAI&#10;SGt94dEZ9+mka+IXJyUYRwj3J9hEFwhH53h4ez26nlDCMZbno7v8ZhLrZOffrfPhm4CGRKOkDnlJ&#10;cLHd0oc+9ZgSuxlYKK0TN9r84cCa0ZOdZ4xW6NYdUdXF/Guo9riWg55xb/lCYesl8+GFOaQYN0HZ&#10;hmc8pIa2pHCwKKnB/fqXP+Yj8hilpEXJlNT/3DInKNHfDXLyJR+Po8bSZXxzO8KLu4ysLyNm2zwA&#10;qjLHB2J5MmN+0EdTOmjeUN3z2BVDzHDsXdJwNB9CL2R8HVzM5ykJVWVZWJqV5bF0xC4C+9q9MWcP&#10;6Ack7gmO4mLFOxL63B71+TaAVImhiHOP6gF+VGTi+PB6ouQv7ynr/MZnvwEAAP//AwBQSwMEFAAG&#10;AAgAAAAhAGT/G5zfAAAACgEAAA8AAABkcnMvZG93bnJldi54bWxMj8FOwzAQRO9I/IO1SNxau6EN&#10;aYhTIRBXUAutxM2Nt0lEvI5itwl/z3KC2452NPOm2EyuExccQutJw2KuQCBV3rZUa/h4f5llIEI0&#10;ZE3nCTV8Y4BNeX1VmNz6kbZ42cVacAiF3GhoYuxzKUPVoDNh7nsk/p384ExkOdTSDmbkcNfJRKlU&#10;OtMSNzSmx6cGq6/d2WnYv54+D0v1Vj+7VT/6SUlya6n17c30+AAi4hT/zPCLz+hQMtPRn8kG0WlI&#10;VkweNcwWScYXO9L0/g7EUcMyW4MsC/l/QvkDAAD//wMAUEsBAi0AFAAGAAgAAAAhALaDOJL+AAAA&#10;4QEAABMAAAAAAAAAAAAAAAAAAAAAAFtDb250ZW50X1R5cGVzXS54bWxQSwECLQAUAAYACAAAACEA&#10;OP0h/9YAAACUAQAACwAAAAAAAAAAAAAAAAAvAQAAX3JlbHMvLnJlbHNQSwECLQAUAAYACAAAACEA&#10;fkTtSRMCAAArBAAADgAAAAAAAAAAAAAAAAAuAgAAZHJzL2Uyb0RvYy54bWxQSwECLQAUAAYACAAA&#10;ACEAZP8bnN8AAAAKAQAADwAAAAAAAAAAAAAAAABtBAAAZHJzL2Rvd25yZXYueG1sUEsFBgAAAAAE&#10;AAQA8wAAAHkFAAAAAA==&#10;" filled="f" stroked="f">
              <v:textbox>
                <w:txbxContent>
                  <w:bookmarkStart w:id="8" w:name="_Toc214271808" w:displacedByCustomXml="next"/>
                  <w:sdt>
                    <w:sdtPr>
                      <w:rPr>
                        <w:sz w:val="44"/>
                        <w:szCs w:val="18"/>
                      </w:rPr>
                      <w:id w:val="1205594483"/>
                      <w:placeholder>
                        <w:docPart w:val="27440EB855784C7F957DBBDAAD92B3E2"/>
                      </w:placeholder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7D7E5EDA" w14:textId="77777777" w:rsidR="0026159F" w:rsidRPr="006B1162" w:rsidRDefault="0026159F" w:rsidP="0026159F">
                        <w:pPr>
                          <w:pStyle w:val="Cmsor1"/>
                          <w:rPr>
                            <w:sz w:val="44"/>
                            <w:szCs w:val="18"/>
                          </w:rPr>
                        </w:pPr>
                        <w:r w:rsidRPr="006B1162">
                          <w:rPr>
                            <w:sz w:val="44"/>
                            <w:szCs w:val="18"/>
                          </w:rPr>
                          <w:t>BMI-Projekt</w:t>
                        </w:r>
                      </w:p>
                    </w:sdtContent>
                  </w:sdt>
                  <w:bookmarkEnd w:id="8" w:displacedByCustomXml="prev"/>
                  <w:p w14:paraId="66158A35" w14:textId="0B880D99" w:rsidR="0026159F" w:rsidRPr="006B1162" w:rsidRDefault="0026159F" w:rsidP="0026159F">
                    <w:pPr>
                      <w:pStyle w:val="lfej"/>
                      <w:jc w:val="center"/>
                      <w:rPr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411DD071" wp14:editId="3C84F388">
          <wp:simplePos x="0" y="0"/>
          <wp:positionH relativeFrom="page">
            <wp:align>left</wp:align>
          </wp:positionH>
          <wp:positionV relativeFrom="paragraph">
            <wp:posOffset>-791367</wp:posOffset>
          </wp:positionV>
          <wp:extent cx="1036320" cy="1036320"/>
          <wp:effectExtent l="0" t="0" r="0" b="0"/>
          <wp:wrapNone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320" cy="1036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2AF28C" w14:textId="58E36538" w:rsidR="00C05D57" w:rsidRDefault="005D7B21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2884607" wp14:editId="7B4C8EE3">
              <wp:simplePos x="0" y="0"/>
              <wp:positionH relativeFrom="column">
                <wp:posOffset>-234538</wp:posOffset>
              </wp:positionH>
              <wp:positionV relativeFrom="paragraph">
                <wp:posOffset>292199</wp:posOffset>
              </wp:positionV>
              <wp:extent cx="6745185" cy="11875"/>
              <wp:effectExtent l="0" t="0" r="36830" b="26670"/>
              <wp:wrapNone/>
              <wp:docPr id="8" name="Egyenes összekötő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45185" cy="11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922544" id="Egyenes összekötő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5pt,23pt" to="512.6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x00QEAANMDAAAOAAAAZHJzL2Uyb0RvYy54bWysU8tu1DAU3SPxD5b3TJKq046iyXTRFjYI&#10;Rjy6d53riYVfss0k4S/4mf5AxX9x7WRSBAgJxMaK7XvOPef4Zns1aEWO4IO0pqHVqqQEDLetNIeG&#10;fvzw8sWGkhCZaZmyBho6QqBXu+fPtr2r4cx2VrXgCZKYUPeuoV2Mri6KwDvQLKysA4OXwnrNIm79&#10;oWg965Fdq+KsLC+K3vrWecshBDy9mS7pLvMLATy+FSJAJKqhqC3m1ef1Pq3Fbsvqg2euk3yWwf5B&#10;hWbSYNOF6oZFRj57+QuVltzbYEVccasLK4TkkD2gm6r8yc37jjnIXjCc4JaYwv+j5W+Oe09k21B8&#10;KMM0PtHtYQQDgTw+hPAFPj0+xG9fySYl1btQI+Da7P28C27vk+1BeE2Eku4OhyAHgdbIkHMel5xh&#10;iITj4cXl+brarCnheFdVm8t1Yi8mmkTnfIivwGqSPhqqpEkxsJodX4c4lZ5KEJdkTULyVxwVpGJl&#10;3oFAa9hwkpSHCq6VJ0eG48A4BxOruXWuTjAhlVqAZW77R+Bcn6CQB+5vwAsid7YmLmAtjfW/6x6H&#10;k2Qx1Z8SmHynCO5tO+YnytHg5ORw5ylPo/njPsOf/sXddwAAAP//AwBQSwMEFAAGAAgAAAAhAJZ7&#10;LWDgAAAACgEAAA8AAABkcnMvZG93bnJldi54bWxMj8tOwzAQRfdI/IM1SGxQa9NCICFOBZHYVELQ&#10;tB8wtU0S4UcUu23690xXsJyZqzPnlqvJWXY0Y+yDl3A/F8CMV0H3vpWw277PnoHFhF6jDd5IOJsI&#10;q+r6qsRCh5PfmGOTWkYQHwuU0KU0FJxH1RmHcR4G4+n2HUaHicax5XrEE8Gd5QshMu6w9/Shw8HU&#10;nVE/zcFJeHir1x/2q252w11Wf+bntVAKpby9mV5fgCUzpb8wXPRJHSpy2oeD15FZCbNlllOUYBl1&#10;ugTE4nEJbE+bpxx4VfL/FapfAAAA//8DAFBLAQItABQABgAIAAAAIQC2gziS/gAAAOEBAAATAAAA&#10;AAAAAAAAAAAAAAAAAABbQ29udGVudF9UeXBlc10ueG1sUEsBAi0AFAAGAAgAAAAhADj9If/WAAAA&#10;lAEAAAsAAAAAAAAAAAAAAAAALwEAAF9yZWxzLy5yZWxzUEsBAi0AFAAGAAgAAAAhAEe2PHTRAQAA&#10;0wMAAA4AAAAAAAAAAAAAAAAALgIAAGRycy9lMm9Eb2MueG1sUEsBAi0AFAAGAAgAAAAhAJZ7LWDg&#10;AAAACgEAAA8AAAAAAAAAAAAAAAAAKwQAAGRycy9kb3ducmV2LnhtbFBLBQYAAAAABAAEAPMAAAA4&#10;BQAAAAA=&#10;" strokecolor="#737373 [304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5CD"/>
    <w:multiLevelType w:val="multilevel"/>
    <w:tmpl w:val="DDC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09BE"/>
    <w:multiLevelType w:val="multilevel"/>
    <w:tmpl w:val="CD9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1AB8"/>
    <w:multiLevelType w:val="hybridMultilevel"/>
    <w:tmpl w:val="1A9E85D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3EC5B6A"/>
    <w:multiLevelType w:val="hybridMultilevel"/>
    <w:tmpl w:val="8CE245E2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A5A09FE"/>
    <w:multiLevelType w:val="multilevel"/>
    <w:tmpl w:val="F8B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11460"/>
    <w:multiLevelType w:val="hybridMultilevel"/>
    <w:tmpl w:val="AA4EE48A"/>
    <w:lvl w:ilvl="0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50B0B32"/>
    <w:multiLevelType w:val="multilevel"/>
    <w:tmpl w:val="593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D48B2"/>
    <w:multiLevelType w:val="multilevel"/>
    <w:tmpl w:val="0D7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8767F"/>
    <w:multiLevelType w:val="multilevel"/>
    <w:tmpl w:val="79A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364DD"/>
    <w:multiLevelType w:val="hybridMultilevel"/>
    <w:tmpl w:val="6C5452C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3643054"/>
    <w:multiLevelType w:val="hybridMultilevel"/>
    <w:tmpl w:val="84A89B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A1291"/>
    <w:multiLevelType w:val="hybridMultilevel"/>
    <w:tmpl w:val="150237EE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8C761D7"/>
    <w:multiLevelType w:val="multilevel"/>
    <w:tmpl w:val="81A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149E1"/>
    <w:multiLevelType w:val="multilevel"/>
    <w:tmpl w:val="151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416549">
    <w:abstractNumId w:val="9"/>
  </w:num>
  <w:num w:numId="2" w16cid:durableId="2142457165">
    <w:abstractNumId w:val="10"/>
  </w:num>
  <w:num w:numId="3" w16cid:durableId="859975395">
    <w:abstractNumId w:val="11"/>
  </w:num>
  <w:num w:numId="4" w16cid:durableId="975569124">
    <w:abstractNumId w:val="5"/>
  </w:num>
  <w:num w:numId="5" w16cid:durableId="1788963786">
    <w:abstractNumId w:val="2"/>
  </w:num>
  <w:num w:numId="6" w16cid:durableId="2025400160">
    <w:abstractNumId w:val="3"/>
  </w:num>
  <w:num w:numId="7" w16cid:durableId="428040117">
    <w:abstractNumId w:val="8"/>
  </w:num>
  <w:num w:numId="8" w16cid:durableId="1172255490">
    <w:abstractNumId w:val="1"/>
  </w:num>
  <w:num w:numId="9" w16cid:durableId="1955669871">
    <w:abstractNumId w:val="6"/>
  </w:num>
  <w:num w:numId="10" w16cid:durableId="450367324">
    <w:abstractNumId w:val="0"/>
  </w:num>
  <w:num w:numId="11" w16cid:durableId="1723167987">
    <w:abstractNumId w:val="13"/>
  </w:num>
  <w:num w:numId="12" w16cid:durableId="1075737645">
    <w:abstractNumId w:val="12"/>
  </w:num>
  <w:num w:numId="13" w16cid:durableId="1914461518">
    <w:abstractNumId w:val="4"/>
  </w:num>
  <w:num w:numId="14" w16cid:durableId="1455560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F4"/>
    <w:rsid w:val="00024582"/>
    <w:rsid w:val="000254F2"/>
    <w:rsid w:val="00036B93"/>
    <w:rsid w:val="00075865"/>
    <w:rsid w:val="0008113E"/>
    <w:rsid w:val="000A3753"/>
    <w:rsid w:val="000A5B89"/>
    <w:rsid w:val="000A701E"/>
    <w:rsid w:val="000C76BE"/>
    <w:rsid w:val="001479BF"/>
    <w:rsid w:val="00156727"/>
    <w:rsid w:val="00162A6C"/>
    <w:rsid w:val="001E15E1"/>
    <w:rsid w:val="001F7C0E"/>
    <w:rsid w:val="00217410"/>
    <w:rsid w:val="00220B42"/>
    <w:rsid w:val="00237CA5"/>
    <w:rsid w:val="00260C78"/>
    <w:rsid w:val="0026159F"/>
    <w:rsid w:val="0027233F"/>
    <w:rsid w:val="0028290D"/>
    <w:rsid w:val="002A2859"/>
    <w:rsid w:val="002E50CE"/>
    <w:rsid w:val="003149A1"/>
    <w:rsid w:val="003412B3"/>
    <w:rsid w:val="00355BF5"/>
    <w:rsid w:val="00356094"/>
    <w:rsid w:val="003D2CB6"/>
    <w:rsid w:val="00401CC3"/>
    <w:rsid w:val="00412AC8"/>
    <w:rsid w:val="00421283"/>
    <w:rsid w:val="004635BF"/>
    <w:rsid w:val="00481E71"/>
    <w:rsid w:val="004A3AE1"/>
    <w:rsid w:val="004D16BD"/>
    <w:rsid w:val="004D223C"/>
    <w:rsid w:val="00545A02"/>
    <w:rsid w:val="00590A4F"/>
    <w:rsid w:val="00591685"/>
    <w:rsid w:val="00592BAE"/>
    <w:rsid w:val="005963D1"/>
    <w:rsid w:val="005D7B21"/>
    <w:rsid w:val="0065235F"/>
    <w:rsid w:val="00670A52"/>
    <w:rsid w:val="006743E7"/>
    <w:rsid w:val="00677DD0"/>
    <w:rsid w:val="006B1162"/>
    <w:rsid w:val="006D0F53"/>
    <w:rsid w:val="006F6B8B"/>
    <w:rsid w:val="00732C72"/>
    <w:rsid w:val="00755561"/>
    <w:rsid w:val="007C419A"/>
    <w:rsid w:val="007D3CB1"/>
    <w:rsid w:val="007E6250"/>
    <w:rsid w:val="007F4B57"/>
    <w:rsid w:val="00821624"/>
    <w:rsid w:val="0082210D"/>
    <w:rsid w:val="00822C90"/>
    <w:rsid w:val="008459BC"/>
    <w:rsid w:val="00882E73"/>
    <w:rsid w:val="008A6337"/>
    <w:rsid w:val="008B5041"/>
    <w:rsid w:val="00934EB0"/>
    <w:rsid w:val="009621B9"/>
    <w:rsid w:val="00973891"/>
    <w:rsid w:val="00986B6D"/>
    <w:rsid w:val="00990602"/>
    <w:rsid w:val="009A703F"/>
    <w:rsid w:val="009F2953"/>
    <w:rsid w:val="00A077E2"/>
    <w:rsid w:val="00AA0475"/>
    <w:rsid w:val="00AB3116"/>
    <w:rsid w:val="00AC0C58"/>
    <w:rsid w:val="00AE75F4"/>
    <w:rsid w:val="00AF12B2"/>
    <w:rsid w:val="00B535D5"/>
    <w:rsid w:val="00B63E8F"/>
    <w:rsid w:val="00BE055F"/>
    <w:rsid w:val="00C05D57"/>
    <w:rsid w:val="00C122FE"/>
    <w:rsid w:val="00C43EC0"/>
    <w:rsid w:val="00C6579A"/>
    <w:rsid w:val="00C66C23"/>
    <w:rsid w:val="00C71A1B"/>
    <w:rsid w:val="00CF1EC3"/>
    <w:rsid w:val="00CF4497"/>
    <w:rsid w:val="00CF5CAB"/>
    <w:rsid w:val="00D64F04"/>
    <w:rsid w:val="00D65365"/>
    <w:rsid w:val="00DD69E3"/>
    <w:rsid w:val="00DF1F12"/>
    <w:rsid w:val="00E14854"/>
    <w:rsid w:val="00E50C4E"/>
    <w:rsid w:val="00E86922"/>
    <w:rsid w:val="00EA56D9"/>
    <w:rsid w:val="00ED0D68"/>
    <w:rsid w:val="00EF4679"/>
    <w:rsid w:val="00F10707"/>
    <w:rsid w:val="00F73DA0"/>
    <w:rsid w:val="00F86463"/>
    <w:rsid w:val="00FB1353"/>
    <w:rsid w:val="00FB606F"/>
    <w:rsid w:val="00FC2949"/>
    <w:rsid w:val="00FC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B7690"/>
  <w15:docId w15:val="{D68F80AD-633E-4455-B1C4-DB410B52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88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AE75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75F4"/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eastAsiaTheme="majorEastAsia" w:cstheme="majorBidi"/>
      <w:b/>
      <w:bCs/>
      <w:caps/>
      <w:color w:val="D1282E" w:themeColor="text2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AlcmChar">
    <w:name w:val="Alcím Char"/>
    <w:basedOn w:val="Bekezdsalapbettpusa"/>
    <w:link w:val="Alcm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styleId="Nincstrkz">
    <w:name w:val="No Spacing"/>
    <w:link w:val="NincstrkzChar"/>
    <w:uiPriority w:val="1"/>
    <w:qFormat/>
    <w:pPr>
      <w:spacing w:after="0" w:line="240" w:lineRule="auto"/>
    </w:pPr>
  </w:style>
  <w:style w:type="character" w:customStyle="1" w:styleId="NincstrkzChar">
    <w:name w:val="Nincs térköz Char"/>
    <w:basedOn w:val="Bekezdsalapbettpusa"/>
    <w:link w:val="Nincstrkz"/>
    <w:uiPriority w:val="1"/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7A7A7A" w:themeColor="accent1"/>
      <w:sz w:val="28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b/>
      <w:bCs/>
      <w:i/>
      <w:iCs/>
      <w:color w:val="7F7F7F" w:themeColor="text1" w:themeTint="80"/>
      <w:sz w:val="26"/>
    </w:rPr>
  </w:style>
  <w:style w:type="character" w:styleId="Finomkiemels">
    <w:name w:val="Subtle Emphasis"/>
    <w:basedOn w:val="Bekezdsalapbettpusa"/>
    <w:uiPriority w:val="19"/>
    <w:qFormat/>
    <w:rPr>
      <w:i/>
      <w:iCs/>
      <w:color w:val="7A7A7A" w:themeColor="accent1"/>
    </w:rPr>
  </w:style>
  <w:style w:type="character" w:styleId="Erskiemels">
    <w:name w:val="Intense Emphasis"/>
    <w:basedOn w:val="Bekezdsalapbettpusa"/>
    <w:uiPriority w:val="21"/>
    <w:qFormat/>
    <w:rPr>
      <w:b/>
      <w:bCs/>
      <w:i/>
      <w:iCs/>
      <w:color w:val="D1282E" w:themeColor="text2"/>
    </w:rPr>
  </w:style>
  <w:style w:type="character" w:styleId="Finomhivatkozs">
    <w:name w:val="Subtle Reference"/>
    <w:basedOn w:val="Bekezdsalapbettpusa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Ershivatkozs">
    <w:name w:val="Intense Reference"/>
    <w:basedOn w:val="Bekezdsalapbettpusa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Knyvcme">
    <w:name w:val="Book Title"/>
    <w:basedOn w:val="Bekezdsalapbettpusa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pPr>
      <w:outlineLvl w:val="9"/>
    </w:pPr>
  </w:style>
  <w:style w:type="paragraph" w:styleId="Buborkszveg">
    <w:name w:val="Balloon Text"/>
    <w:basedOn w:val="Norml"/>
    <w:link w:val="Buborkszveg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Tahoma" w:hAnsi="Tahoma" w:cs="Tahoma"/>
      <w:sz w:val="16"/>
      <w:szCs w:val="16"/>
    </w:rPr>
  </w:style>
  <w:style w:type="character" w:styleId="Helyrzszveg">
    <w:name w:val="Placeholder Text"/>
    <w:basedOn w:val="Bekezdsalapbettpusa"/>
    <w:uiPriority w:val="99"/>
    <w:rPr>
      <w:color w:val="808080"/>
    </w:rPr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paragraph" w:styleId="TJ1">
    <w:name w:val="toc 1"/>
    <w:basedOn w:val="Norml"/>
    <w:next w:val="Norml"/>
    <w:autoRedefine/>
    <w:uiPriority w:val="39"/>
    <w:unhideWhenUsed/>
    <w:rsid w:val="00AE75F4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E75F4"/>
    <w:rPr>
      <w:color w:val="CC9900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AE75F4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21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FB135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thKornel\AppData\Roaming\Microsoft\Templates\Jelent&#233;s%20(Esszencia%20t&#233;m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440EB855784C7F957DBBDAAD92B3E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0BD809F-7332-49CB-B502-F35A8E693F55}"/>
      </w:docPartPr>
      <w:docPartBody>
        <w:p w:rsidR="00F33CF9" w:rsidRDefault="00A61441" w:rsidP="00A61441">
          <w:pPr>
            <w:pStyle w:val="27440EB855784C7F957DBBDAAD92B3E2"/>
          </w:pPr>
          <w: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4F"/>
    <w:rsid w:val="00024582"/>
    <w:rsid w:val="000A5B89"/>
    <w:rsid w:val="000A701E"/>
    <w:rsid w:val="000B2DC7"/>
    <w:rsid w:val="00141565"/>
    <w:rsid w:val="001A52F0"/>
    <w:rsid w:val="0020513E"/>
    <w:rsid w:val="00707B4F"/>
    <w:rsid w:val="00723DF8"/>
    <w:rsid w:val="00933264"/>
    <w:rsid w:val="0094003E"/>
    <w:rsid w:val="00A53736"/>
    <w:rsid w:val="00A61441"/>
    <w:rsid w:val="00AA0025"/>
    <w:rsid w:val="00B21918"/>
    <w:rsid w:val="00F33CF9"/>
    <w:rsid w:val="00FC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 w:line="288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0E2841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eastAsiaTheme="majorEastAsia" w:cstheme="majorBidi"/>
      <w:b/>
      <w:bCs/>
      <w:caps/>
      <w:color w:val="0E2841" w:themeColor="text2"/>
    </w:rPr>
  </w:style>
  <w:style w:type="paragraph" w:customStyle="1" w:styleId="27440EB855784C7F957DBBDAAD92B3E2">
    <w:name w:val="27440EB855784C7F957DBBDAAD92B3E2"/>
    <w:rsid w:val="00A614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ADEC13B5E4FA0F4BA72DC03E1FAE02FA04009372B5BAB9923946A28806341B445653" ma:contentTypeVersion="56" ma:contentTypeDescription="Create a new document." ma:contentTypeScope="" ma:versionID="788e4010be5eb75c22fb26f9e32efc14">
  <xsd:schema xmlns:xsd="http://www.w3.org/2001/XMLSchema" xmlns:xs="http://www.w3.org/2001/XMLSchema" xmlns:p="http://schemas.microsoft.com/office/2006/metadata/properties" xmlns:ns2="5fce2081-f58c-44ad-b03c-4d426a1b6afa" targetNamespace="http://schemas.microsoft.com/office/2006/metadata/properties" ma:root="true" ma:fieldsID="e1a322f982b748fa5b923752ff9272fa" ns2:_="">
    <xsd:import namespace="5fce2081-f58c-44ad-b03c-4d426a1b6afa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e2081-f58c-44ad-b03c-4d426a1b6afa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d9556446-c03a-4033-946b-cb9ccbb02fd1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1B6AA072-FC9A-44BC-A220-7FE368531D9A}" ma:internalName="CSXSubmissionMarket" ma:readOnly="false" ma:showField="MarketName" ma:web="5fce2081-f58c-44ad-b03c-4d426a1b6afa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1ee73785-37f7-4b73-a00a-ca4f7c469aae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1051C126-8B9F-47C3-8FEB-3CFCE0C8A330}" ma:internalName="InProjectListLookup" ma:readOnly="true" ma:showField="InProjectLis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74e21a81-d98f-4677-a38c-6270deab923b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1051C126-8B9F-47C3-8FEB-3CFCE0C8A330}" ma:internalName="LastCompleteVersionLookup" ma:readOnly="true" ma:showField="LastComplete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1051C126-8B9F-47C3-8FEB-3CFCE0C8A330}" ma:internalName="LastPreviewErrorLookup" ma:readOnly="true" ma:showField="LastPreview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1051C126-8B9F-47C3-8FEB-3CFCE0C8A330}" ma:internalName="LastPreviewResultLookup" ma:readOnly="true" ma:showField="LastPreview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1051C126-8B9F-47C3-8FEB-3CFCE0C8A330}" ma:internalName="LastPreviewAttemptDateLookup" ma:readOnly="true" ma:showField="LastPreview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1051C126-8B9F-47C3-8FEB-3CFCE0C8A330}" ma:internalName="LastPreviewedByLookup" ma:readOnly="true" ma:showField="LastPreview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1051C126-8B9F-47C3-8FEB-3CFCE0C8A330}" ma:internalName="LastPreviewTimeLookup" ma:readOnly="true" ma:showField="LastPreview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1051C126-8B9F-47C3-8FEB-3CFCE0C8A330}" ma:internalName="LastPreviewVersionLookup" ma:readOnly="true" ma:showField="LastPreview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1051C126-8B9F-47C3-8FEB-3CFCE0C8A330}" ma:internalName="LastPublishErrorLookup" ma:readOnly="true" ma:showField="LastPublish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1051C126-8B9F-47C3-8FEB-3CFCE0C8A330}" ma:internalName="LastPublishResultLookup" ma:readOnly="true" ma:showField="LastPublish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1051C126-8B9F-47C3-8FEB-3CFCE0C8A330}" ma:internalName="LastPublishAttemptDateLookup" ma:readOnly="true" ma:showField="LastPublish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1051C126-8B9F-47C3-8FEB-3CFCE0C8A330}" ma:internalName="LastPublishedByLookup" ma:readOnly="true" ma:showField="LastPublish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1051C126-8B9F-47C3-8FEB-3CFCE0C8A330}" ma:internalName="LastPublishTimeLookup" ma:readOnly="true" ma:showField="LastPublish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1051C126-8B9F-47C3-8FEB-3CFCE0C8A330}" ma:internalName="LastPublishVersionLookup" ma:readOnly="true" ma:showField="LastPublish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6B4D4FBA-5CE4-4224-ABC6-110D704C5F08}" ma:internalName="LocLastLocAttemptVersionLookup" ma:readOnly="false" ma:showField="LastLocAttemptVersion" ma:web="5fce2081-f58c-44ad-b03c-4d426a1b6afa">
      <xsd:simpleType>
        <xsd:restriction base="dms:Lookup"/>
      </xsd:simpleType>
    </xsd:element>
    <xsd:element name="LocLastLocAttemptVersionTypeLookup" ma:index="71" nillable="true" ma:displayName="Loc Last Loc Attempt Version Type" ma:default="" ma:list="{6B4D4FBA-5CE4-4224-ABC6-110D704C5F08}" ma:internalName="LocLastLocAttemptVersionTypeLookup" ma:readOnly="true" ma:showField="LastLocAttemptVersionType" ma:web="5fce2081-f58c-44ad-b03c-4d426a1b6afa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6B4D4FBA-5CE4-4224-ABC6-110D704C5F08}" ma:internalName="LocNewPublishedVersionLookup" ma:readOnly="true" ma:showField="NewPublishedVersion" ma:web="5fce2081-f58c-44ad-b03c-4d426a1b6afa">
      <xsd:simpleType>
        <xsd:restriction base="dms:Lookup"/>
      </xsd:simpleType>
    </xsd:element>
    <xsd:element name="LocOverallHandbackStatusLookup" ma:index="75" nillable="true" ma:displayName="Loc Overall Handback Status" ma:default="" ma:list="{6B4D4FBA-5CE4-4224-ABC6-110D704C5F08}" ma:internalName="LocOverallHandbackStatusLookup" ma:readOnly="true" ma:showField="OverallHandbackStatus" ma:web="5fce2081-f58c-44ad-b03c-4d426a1b6afa">
      <xsd:simpleType>
        <xsd:restriction base="dms:Lookup"/>
      </xsd:simpleType>
    </xsd:element>
    <xsd:element name="LocOverallLocStatusLookup" ma:index="76" nillable="true" ma:displayName="Loc Overall Localize Status" ma:default="" ma:list="{6B4D4FBA-5CE4-4224-ABC6-110D704C5F08}" ma:internalName="LocOverallLocStatusLookup" ma:readOnly="true" ma:showField="OverallLocStatus" ma:web="5fce2081-f58c-44ad-b03c-4d426a1b6afa">
      <xsd:simpleType>
        <xsd:restriction base="dms:Lookup"/>
      </xsd:simpleType>
    </xsd:element>
    <xsd:element name="LocOverallPreviewStatusLookup" ma:index="77" nillable="true" ma:displayName="Loc Overall Preview Status" ma:default="" ma:list="{6B4D4FBA-5CE4-4224-ABC6-110D704C5F08}" ma:internalName="LocOverallPreviewStatusLookup" ma:readOnly="true" ma:showField="OverallPreviewStatus" ma:web="5fce2081-f58c-44ad-b03c-4d426a1b6afa">
      <xsd:simpleType>
        <xsd:restriction base="dms:Lookup"/>
      </xsd:simpleType>
    </xsd:element>
    <xsd:element name="LocOverallPublishStatusLookup" ma:index="78" nillable="true" ma:displayName="Loc Overall Publish Status" ma:default="" ma:list="{6B4D4FBA-5CE4-4224-ABC6-110D704C5F08}" ma:internalName="LocOverallPublishStatusLookup" ma:readOnly="true" ma:showField="OverallPublishStatus" ma:web="5fce2081-f58c-44ad-b03c-4d426a1b6afa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6B4D4FBA-5CE4-4224-ABC6-110D704C5F08}" ma:internalName="LocProcessedForHandoffsLookup" ma:readOnly="true" ma:showField="ProcessedForHandoffs" ma:web="5fce2081-f58c-44ad-b03c-4d426a1b6afa">
      <xsd:simpleType>
        <xsd:restriction base="dms:Lookup"/>
      </xsd:simpleType>
    </xsd:element>
    <xsd:element name="LocProcessedForMarketsLookup" ma:index="81" nillable="true" ma:displayName="Loc Processed For Markets" ma:default="" ma:list="{6B4D4FBA-5CE4-4224-ABC6-110D704C5F08}" ma:internalName="LocProcessedForMarketsLookup" ma:readOnly="true" ma:showField="ProcessedForMarkets" ma:web="5fce2081-f58c-44ad-b03c-4d426a1b6afa">
      <xsd:simpleType>
        <xsd:restriction base="dms:Lookup"/>
      </xsd:simpleType>
    </xsd:element>
    <xsd:element name="LocPublishedDependentAssetsLookup" ma:index="82" nillable="true" ma:displayName="Loc Published Dependent Assets" ma:default="" ma:list="{6B4D4FBA-5CE4-4224-ABC6-110D704C5F08}" ma:internalName="LocPublishedDependentAssetsLookup" ma:readOnly="true" ma:showField="PublishedDependentAssets" ma:web="5fce2081-f58c-44ad-b03c-4d426a1b6afa">
      <xsd:simpleType>
        <xsd:restriction base="dms:Lookup"/>
      </xsd:simpleType>
    </xsd:element>
    <xsd:element name="LocPublishedLinkedAssetsLookup" ma:index="83" nillable="true" ma:displayName="Loc Published Linked Assets" ma:default="" ma:list="{6B4D4FBA-5CE4-4224-ABC6-110D704C5F08}" ma:internalName="LocPublishedLinkedAssetsLookup" ma:readOnly="true" ma:showField="PublishedLinkedAssets" ma:web="5fce2081-f58c-44ad-b03c-4d426a1b6afa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a4cb862b-fdd7-4670-88fe-ab9665737180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1B6AA072-FC9A-44BC-A220-7FE368531D9A}" ma:internalName="Markets" ma:readOnly="false" ma:showField="MarketNa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1051C126-8B9F-47C3-8FEB-3CFCE0C8A330}" ma:internalName="NumOfRatingsLookup" ma:readOnly="true" ma:showField="NumOfRating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1051C126-8B9F-47C3-8FEB-3CFCE0C8A330}" ma:internalName="PublishStatusLookup" ma:readOnly="false" ma:showField="PublishStatu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1cf64917-b2b4-4d34-8e71-8a46d6d3d691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9b3d15c4-bc78-47c9-b183-c4b8645b278c}" ma:internalName="TaxCatchAll" ma:showField="CatchAllData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9b3d15c4-bc78-47c9-b183-c4b8645b278c}" ma:internalName="TaxCatchAllLabel" ma:readOnly="true" ma:showField="CatchAllDataLabel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PExecutable xmlns="5fce2081-f58c-44ad-b03c-4d426a1b6afa" xsi:nil="true"/>
    <SubmitterId xmlns="5fce2081-f58c-44ad-b03c-4d426a1b6afa" xsi:nil="true"/>
    <DirectSourceMarket xmlns="5fce2081-f58c-44ad-b03c-4d426a1b6afa">english</DirectSourceMarket>
    <AssetType xmlns="5fce2081-f58c-44ad-b03c-4d426a1b6afa" xsi:nil="true"/>
    <Milestone xmlns="5fce2081-f58c-44ad-b03c-4d426a1b6afa" xsi:nil="true"/>
    <OriginAsset xmlns="5fce2081-f58c-44ad-b03c-4d426a1b6afa" xsi:nil="true"/>
    <TPComponent xmlns="5fce2081-f58c-44ad-b03c-4d426a1b6afa" xsi:nil="true"/>
    <AssetId xmlns="5fce2081-f58c-44ad-b03c-4d426a1b6afa">TP101840837</AssetId>
    <TPFriendlyName xmlns="5fce2081-f58c-44ad-b03c-4d426a1b6afa" xsi:nil="true"/>
    <SourceTitle xmlns="5fce2081-f58c-44ad-b03c-4d426a1b6afa" xsi:nil="true"/>
    <TPApplication xmlns="5fce2081-f58c-44ad-b03c-4d426a1b6afa" xsi:nil="true"/>
    <TPLaunchHelpLink xmlns="5fce2081-f58c-44ad-b03c-4d426a1b6afa" xsi:nil="true"/>
    <OpenTemplate xmlns="5fce2081-f58c-44ad-b03c-4d426a1b6afa">true</OpenTemplate>
    <PlannedPubDate xmlns="5fce2081-f58c-44ad-b03c-4d426a1b6afa">2010-03-09T05:43:00+00:00</PlannedPubDate>
    <CrawlForDependencies xmlns="5fce2081-f58c-44ad-b03c-4d426a1b6afa">false</CrawlForDependencies>
    <TrustLevel xmlns="5fce2081-f58c-44ad-b03c-4d426a1b6afa">1 Microsoft Managed Content</TrustLevel>
    <PublishStatusLookup xmlns="5fce2081-f58c-44ad-b03c-4d426a1b6afa">
      <Value>230685</Value>
      <Value>323859</Value>
    </PublishStatusLookup>
    <TemplateTemplateType xmlns="5fce2081-f58c-44ad-b03c-4d426a1b6afa">Word Document Template</TemplateTemplateType>
    <TPNamespace xmlns="5fce2081-f58c-44ad-b03c-4d426a1b6afa" xsi:nil="true"/>
    <Markets xmlns="5fce2081-f58c-44ad-b03c-4d426a1b6afa"/>
    <OriginalSourceMarket xmlns="5fce2081-f58c-44ad-b03c-4d426a1b6afa">english</OriginalSourceMarket>
    <TPInstallLocation xmlns="5fce2081-f58c-44ad-b03c-4d426a1b6afa" xsi:nil="true"/>
    <TPAppVersion xmlns="5fce2081-f58c-44ad-b03c-4d426a1b6afa" xsi:nil="true"/>
    <TPCommandLine xmlns="5fce2081-f58c-44ad-b03c-4d426a1b6afa" xsi:nil="true"/>
    <APAuthor xmlns="5fce2081-f58c-44ad-b03c-4d426a1b6afa">
      <UserInfo>
        <DisplayName/>
        <AccountId>1073741823</AccountId>
        <AccountType/>
      </UserInfo>
    </APAuthor>
    <EditorialStatus xmlns="5fce2081-f58c-44ad-b03c-4d426a1b6afa" xsi:nil="true"/>
    <PublishTargets xmlns="5fce2081-f58c-44ad-b03c-4d426a1b6afa">OfficeOnline</PublishTargets>
    <TPLaunchHelpLinkType xmlns="5fce2081-f58c-44ad-b03c-4d426a1b6afa">Template</TPLaunchHelpLinkType>
    <TPClientViewer xmlns="5fce2081-f58c-44ad-b03c-4d426a1b6afa" xsi:nil="true"/>
    <CSXHash xmlns="5fce2081-f58c-44ad-b03c-4d426a1b6afa" xsi:nil="true"/>
    <IsDeleted xmlns="5fce2081-f58c-44ad-b03c-4d426a1b6afa">false</IsDeleted>
    <ShowIn xmlns="5fce2081-f58c-44ad-b03c-4d426a1b6afa">Show everywhere</ShowIn>
    <UANotes xmlns="5fce2081-f58c-44ad-b03c-4d426a1b6afa" xsi:nil="true"/>
    <TemplateStatus xmlns="5fce2081-f58c-44ad-b03c-4d426a1b6afa" xsi:nil="true"/>
    <Downloads xmlns="5fce2081-f58c-44ad-b03c-4d426a1b6afa">0</Downloads>
    <ApprovalLog xmlns="5fce2081-f58c-44ad-b03c-4d426a1b6afa" xsi:nil="true"/>
    <LastPublishResultLookup xmlns="5fce2081-f58c-44ad-b03c-4d426a1b6afa" xsi:nil="true"/>
    <LegacyData xmlns="5fce2081-f58c-44ad-b03c-4d426a1b6afa" xsi:nil="true"/>
    <VoteCount xmlns="5fce2081-f58c-44ad-b03c-4d426a1b6afa" xsi:nil="true"/>
    <ContentItem xmlns="5fce2081-f58c-44ad-b03c-4d426a1b6afa" xsi:nil="true"/>
    <UALocComments xmlns="5fce2081-f58c-44ad-b03c-4d426a1b6afa" xsi:nil="true"/>
    <DSATActionTaken xmlns="5fce2081-f58c-44ad-b03c-4d426a1b6afa" xsi:nil="true"/>
    <MachineTranslated xmlns="5fce2081-f58c-44ad-b03c-4d426a1b6afa">false</MachineTranslated>
    <OOCacheId xmlns="5fce2081-f58c-44ad-b03c-4d426a1b6afa" xsi:nil="true"/>
    <OutputCachingOn xmlns="5fce2081-f58c-44ad-b03c-4d426a1b6afa">false</OutputCachingOn>
    <CSXSubmissionDate xmlns="5fce2081-f58c-44ad-b03c-4d426a1b6afa" xsi:nil="true"/>
    <BlockPublish xmlns="5fce2081-f58c-44ad-b03c-4d426a1b6afa" xsi:nil="true"/>
    <BugNumber xmlns="5fce2081-f58c-44ad-b03c-4d426a1b6afa" xsi:nil="true"/>
    <MarketSpecific xmlns="5fce2081-f58c-44ad-b03c-4d426a1b6afa" xsi:nil="true"/>
    <LastHandOff xmlns="5fce2081-f58c-44ad-b03c-4d426a1b6afa" xsi:nil="true"/>
    <LastModifiedDateTime xmlns="5fce2081-f58c-44ad-b03c-4d426a1b6afa" xsi:nil="true"/>
    <AcquiredFrom xmlns="5fce2081-f58c-44ad-b03c-4d426a1b6afa">Internal MS</AcquiredFrom>
    <IsSearchable xmlns="5fce2081-f58c-44ad-b03c-4d426a1b6afa">false</IsSearchable>
    <CSXSubmissionMarket xmlns="5fce2081-f58c-44ad-b03c-4d426a1b6afa" xsi:nil="true"/>
    <HandoffToMSDN xmlns="5fce2081-f58c-44ad-b03c-4d426a1b6afa" xsi:nil="true"/>
    <ThumbnailAssetId xmlns="5fce2081-f58c-44ad-b03c-4d426a1b6afa" xsi:nil="true"/>
    <AssetExpire xmlns="5fce2081-f58c-44ad-b03c-4d426a1b6afa">2100-01-01T00:00:00+00:00</AssetExpire>
    <PrimaryImageGen xmlns="5fce2081-f58c-44ad-b03c-4d426a1b6afa">false</PrimaryImageGen>
    <IntlLangReview xmlns="5fce2081-f58c-44ad-b03c-4d426a1b6afa" xsi:nil="true"/>
    <Manager xmlns="5fce2081-f58c-44ad-b03c-4d426a1b6afa" xsi:nil="true"/>
    <CSXUpdate xmlns="5fce2081-f58c-44ad-b03c-4d426a1b6afa">false</CSXUpdate>
    <APDescription xmlns="5fce2081-f58c-44ad-b03c-4d426a1b6afa" xsi:nil="true"/>
    <EditorialTags xmlns="5fce2081-f58c-44ad-b03c-4d426a1b6afa" xsi:nil="true"/>
    <NumericId xmlns="5fce2081-f58c-44ad-b03c-4d426a1b6afa" xsi:nil="true"/>
    <ParentAssetId xmlns="5fce2081-f58c-44ad-b03c-4d426a1b6afa" xsi:nil="true"/>
    <PolicheckWords xmlns="5fce2081-f58c-44ad-b03c-4d426a1b6afa" xsi:nil="true"/>
    <ApprovalStatus xmlns="5fce2081-f58c-44ad-b03c-4d426a1b6afa">InProgress</ApprovalStatus>
    <BusinessGroup xmlns="5fce2081-f58c-44ad-b03c-4d426a1b6afa" xsi:nil="true"/>
    <Providers xmlns="5fce2081-f58c-44ad-b03c-4d426a1b6afa" xsi:nil="true"/>
    <TimesCloned xmlns="5fce2081-f58c-44ad-b03c-4d426a1b6afa" xsi:nil="true"/>
    <UALocRecommendation xmlns="5fce2081-f58c-44ad-b03c-4d426a1b6afa">Localize</UALocRecommendation>
    <UACurrentWords xmlns="5fce2081-f58c-44ad-b03c-4d426a1b6afa" xsi:nil="true"/>
    <UAProjectedTotalWords xmlns="5fce2081-f58c-44ad-b03c-4d426a1b6afa" xsi:nil="true"/>
    <AssetStart xmlns="5fce2081-f58c-44ad-b03c-4d426a1b6afa">2010-10-20T09:35:13+00:00</AssetStart>
    <FriendlyTitle xmlns="5fce2081-f58c-44ad-b03c-4d426a1b6afa" xsi:nil="true"/>
    <ArtSampleDocs xmlns="5fce2081-f58c-44ad-b03c-4d426a1b6afa" xsi:nil="true"/>
    <IntlLangReviewDate xmlns="5fce2081-f58c-44ad-b03c-4d426a1b6afa" xsi:nil="true"/>
    <APEditor xmlns="5fce2081-f58c-44ad-b03c-4d426a1b6afa">
      <UserInfo>
        <DisplayName/>
        <AccountId xsi:nil="true"/>
        <AccountType/>
      </UserInfo>
    </APEditor>
    <ClipArtFilename xmlns="5fce2081-f58c-44ad-b03c-4d426a1b6afa" xsi:nil="true"/>
    <IntlLangReviewer xmlns="5fce2081-f58c-44ad-b03c-4d426a1b6afa" xsi:nil="true"/>
    <IntlLocPriority xmlns="5fce2081-f58c-44ad-b03c-4d426a1b6afa" xsi:nil="true"/>
    <Provider xmlns="5fce2081-f58c-44ad-b03c-4d426a1b6afa" xsi:nil="true"/>
    <LocComments xmlns="5fce2081-f58c-44ad-b03c-4d426a1b6afa" xsi:nil="true"/>
    <LocManualTestRequired xmlns="5fce2081-f58c-44ad-b03c-4d426a1b6afa">false</LocManualTestRequired>
    <ScenarioTagsTaxHTField0 xmlns="5fce2081-f58c-44ad-b03c-4d426a1b6afa">
      <Terms xmlns="http://schemas.microsoft.com/office/infopath/2007/PartnerControls"/>
    </ScenarioTagsTaxHTField0>
    <LocRecommendedHandoff xmlns="5fce2081-f58c-44ad-b03c-4d426a1b6afa" xsi:nil="true"/>
    <TaxCatchAll xmlns="5fce2081-f58c-44ad-b03c-4d426a1b6afa"/>
    <InternalTagsTaxHTField0 xmlns="5fce2081-f58c-44ad-b03c-4d426a1b6afa">
      <Terms xmlns="http://schemas.microsoft.com/office/infopath/2007/PartnerControls"/>
    </InternalTagsTaxHTField0>
    <OriginalRelease xmlns="5fce2081-f58c-44ad-b03c-4d426a1b6afa">14</OriginalRelease>
    <RecommendationsModifier xmlns="5fce2081-f58c-44ad-b03c-4d426a1b6afa" xsi:nil="true"/>
    <CampaignTagsTaxHTField0 xmlns="5fce2081-f58c-44ad-b03c-4d426a1b6afa">
      <Terms xmlns="http://schemas.microsoft.com/office/infopath/2007/PartnerControls"/>
    </CampaignTagsTaxHTField0>
    <FeatureTagsTaxHTField0 xmlns="5fce2081-f58c-44ad-b03c-4d426a1b6afa">
      <Terms xmlns="http://schemas.microsoft.com/office/infopath/2007/PartnerControls"/>
    </FeatureTagsTaxHTField0>
    <LocalizationTagsTaxHTField0 xmlns="5fce2081-f58c-44ad-b03c-4d426a1b6afa">
      <Terms xmlns="http://schemas.microsoft.com/office/infopath/2007/PartnerControls"/>
    </LocalizationTagsTaxHTField0>
    <LocLastLocAttemptVersionLookup xmlns="5fce2081-f58c-44ad-b03c-4d426a1b6afa">145738</LocLastLocAttemptVersionLookup>
    <LocMarketGroupTiers2 xmlns="5fce2081-f58c-44ad-b03c-4d426a1b6afa" xsi:nil="true"/>
  </documentManagement>
</p:properties>
</file>

<file path=customXml/itemProps1.xml><?xml version="1.0" encoding="utf-8"?>
<ds:datastoreItem xmlns:ds="http://schemas.openxmlformats.org/officeDocument/2006/customXml" ds:itemID="{6018481C-2379-4327-A908-DF5537CF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e2081-f58c-44ad-b03c-4d426a1b6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9B497F-61F9-416E-9E6F-A4CA7944E6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F17470-9593-40DB-B66B-C683BE9C52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99ED1-D436-4A51-87A0-786A89FA1946}">
  <ds:schemaRefs>
    <ds:schemaRef ds:uri="http://schemas.microsoft.com/office/2006/metadata/properties"/>
    <ds:schemaRef ds:uri="http://schemas.microsoft.com/office/infopath/2007/PartnerControls"/>
    <ds:schemaRef ds:uri="5fce2081-f58c-44ad-b03c-4d426a1b6a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Jelentés (Esszencia téma).dotx</Template>
  <TotalTime>1</TotalTime>
  <Pages>1</Pages>
  <Words>300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Feladat kiosztás</vt:lpstr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BMI-Projekt</dc:title>
  <dc:subject>Készítette: Tóth Kornél, Utasi Zalán Zoltán</dc:subject>
  <dc:creator>Tóth Kornél</dc:creator>
  <cp:lastModifiedBy>O365 felhasználó</cp:lastModifiedBy>
  <cp:revision>4</cp:revision>
  <cp:lastPrinted>2025-12-07T05:50:00Z</cp:lastPrinted>
  <dcterms:created xsi:type="dcterms:W3CDTF">2025-12-07T05:50:00Z</dcterms:created>
  <dcterms:modified xsi:type="dcterms:W3CDTF">2025-12-07T05:50:00Z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0x010100ADEC13B5E4FA0F4BA72DC03E1FAE02FA04009372B5BAB9923946A28806341B445653</vt:lpwstr>
  </property>
</Properties>
</file>